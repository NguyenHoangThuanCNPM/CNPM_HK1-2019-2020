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D106AF" w:rsidRDefault="003218FF" w:rsidP="003218FF">
      <w:pPr>
        <w:suppressAutoHyphens/>
        <w:autoSpaceDE w:val="0"/>
        <w:autoSpaceDN w:val="0"/>
        <w:adjustRightInd w:val="0"/>
        <w:jc w:val="center"/>
        <w:rPr>
          <w:sz w:val="28"/>
          <w:szCs w:val="28"/>
          <w:lang w:val="en"/>
        </w:rPr>
      </w:pPr>
      <w:r w:rsidRPr="00D106AF">
        <w:rPr>
          <w:bCs/>
          <w:sz w:val="28"/>
          <w:szCs w:val="28"/>
          <w:lang w:val="en"/>
        </w:rPr>
        <w:t xml:space="preserve">TỔNG LIÊN ĐOÀN LAO ĐỘNG VIỆT </w:t>
      </w:r>
      <w:smartTag w:uri="urn:schemas-microsoft-com:office:smarttags" w:element="place">
        <w:smartTag w:uri="urn:schemas-microsoft-com:office:smarttags" w:element="country-region">
          <w:r w:rsidRPr="00D106AF">
            <w:rPr>
              <w:bCs/>
              <w:sz w:val="28"/>
              <w:szCs w:val="28"/>
              <w:lang w:val="en"/>
            </w:rPr>
            <w:t>NAM</w:t>
          </w:r>
        </w:smartTag>
      </w:smartTag>
      <w:r w:rsidRPr="00D106AF">
        <w:rPr>
          <w:b/>
          <w:bCs/>
          <w:sz w:val="28"/>
          <w:szCs w:val="28"/>
          <w:lang w:val="en"/>
        </w:rPr>
        <w:t xml:space="preserve"> </w:t>
      </w:r>
    </w:p>
    <w:p w:rsidR="003218FF" w:rsidRPr="00D106AF" w:rsidRDefault="003218FF" w:rsidP="003218FF">
      <w:pPr>
        <w:suppressAutoHyphens/>
        <w:autoSpaceDE w:val="0"/>
        <w:autoSpaceDN w:val="0"/>
        <w:adjustRightInd w:val="0"/>
        <w:jc w:val="center"/>
        <w:rPr>
          <w:sz w:val="28"/>
          <w:szCs w:val="28"/>
        </w:rPr>
      </w:pPr>
      <w:r w:rsidRPr="00D106AF">
        <w:rPr>
          <w:b/>
          <w:bCs/>
          <w:sz w:val="28"/>
          <w:szCs w:val="28"/>
          <w:lang w:val="en"/>
        </w:rPr>
        <w:t>TR</w:t>
      </w:r>
      <w:r w:rsidRPr="00D106AF">
        <w:rPr>
          <w:b/>
          <w:bCs/>
          <w:sz w:val="28"/>
          <w:szCs w:val="28"/>
          <w:lang w:val="vi-VN"/>
        </w:rPr>
        <w:t>ƯỜNG ĐẠI HỌC TÔN ĐỨC THẮNG</w:t>
      </w:r>
      <w:r w:rsidRPr="00D106AF">
        <w:rPr>
          <w:sz w:val="28"/>
          <w:szCs w:val="28"/>
          <w:lang w:val="vi-VN"/>
        </w:rPr>
        <w:t xml:space="preserve"> </w:t>
      </w:r>
    </w:p>
    <w:p w:rsidR="003218FF" w:rsidRPr="00D106AF" w:rsidRDefault="003218FF" w:rsidP="003218FF">
      <w:pPr>
        <w:suppressAutoHyphens/>
        <w:autoSpaceDE w:val="0"/>
        <w:autoSpaceDN w:val="0"/>
        <w:adjustRightInd w:val="0"/>
        <w:jc w:val="center"/>
        <w:rPr>
          <w:sz w:val="28"/>
          <w:szCs w:val="28"/>
          <w:lang w:val="en"/>
        </w:rPr>
      </w:pPr>
      <w:r w:rsidRPr="00D106AF">
        <w:rPr>
          <w:b/>
          <w:bCs/>
          <w:sz w:val="28"/>
          <w:szCs w:val="28"/>
          <w:lang w:val="en"/>
        </w:rPr>
        <w:t xml:space="preserve">KHOA CÔNG NGHỆ THÔNG TIN </w:t>
      </w:r>
    </w:p>
    <w:p w:rsidR="003218FF" w:rsidRPr="00D106AF" w:rsidRDefault="003218FF" w:rsidP="003218FF">
      <w:pPr>
        <w:suppressAutoHyphens/>
        <w:autoSpaceDE w:val="0"/>
        <w:autoSpaceDN w:val="0"/>
        <w:adjustRightInd w:val="0"/>
        <w:ind w:firstLine="720"/>
        <w:jc w:val="center"/>
        <w:rPr>
          <w:lang w:val="en"/>
        </w:rPr>
      </w:pPr>
    </w:p>
    <w:p w:rsidR="003218FF" w:rsidRPr="00D106AF" w:rsidRDefault="003218FF" w:rsidP="003218FF">
      <w:pPr>
        <w:suppressAutoHyphens/>
        <w:autoSpaceDE w:val="0"/>
        <w:autoSpaceDN w:val="0"/>
        <w:adjustRightInd w:val="0"/>
        <w:ind w:firstLine="720"/>
        <w:jc w:val="center"/>
        <w:rPr>
          <w:b/>
          <w:bCs/>
          <w:sz w:val="28"/>
          <w:szCs w:val="28"/>
          <w:lang w:val="en"/>
        </w:rPr>
      </w:pPr>
      <w:r w:rsidRPr="00D106AF">
        <w:rPr>
          <w:noProof/>
          <w:sz w:val="22"/>
          <w:szCs w:val="22"/>
        </w:rPr>
        <w:drawing>
          <wp:inline distT="0" distB="0" distL="0" distR="0" wp14:anchorId="2596EC49" wp14:editId="29F3802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D106AF" w:rsidRDefault="003218FF" w:rsidP="003218FF">
      <w:pPr>
        <w:suppressAutoHyphens/>
        <w:autoSpaceDE w:val="0"/>
        <w:autoSpaceDN w:val="0"/>
        <w:adjustRightInd w:val="0"/>
        <w:ind w:firstLine="720"/>
        <w:rPr>
          <w:b/>
          <w:bCs/>
          <w:sz w:val="28"/>
          <w:szCs w:val="28"/>
          <w:lang w:val="en"/>
        </w:rPr>
      </w:pPr>
    </w:p>
    <w:p w:rsidR="003218FF" w:rsidRPr="00D106AF" w:rsidRDefault="003218FF" w:rsidP="003218FF">
      <w:pPr>
        <w:suppressAutoHyphens/>
        <w:autoSpaceDE w:val="0"/>
        <w:autoSpaceDN w:val="0"/>
        <w:adjustRightInd w:val="0"/>
        <w:spacing w:line="360" w:lineRule="auto"/>
        <w:ind w:firstLine="720"/>
        <w:jc w:val="center"/>
        <w:rPr>
          <w:b/>
          <w:bCs/>
          <w:sz w:val="32"/>
          <w:szCs w:val="32"/>
          <w:lang w:val="en"/>
        </w:rPr>
      </w:pPr>
      <w:r w:rsidRPr="00D106AF">
        <w:rPr>
          <w:b/>
          <w:bCs/>
          <w:sz w:val="32"/>
          <w:szCs w:val="32"/>
          <w:lang w:val="en"/>
        </w:rPr>
        <w:t xml:space="preserve">ĐỒ ÁN </w:t>
      </w:r>
    </w:p>
    <w:p w:rsidR="003218FF" w:rsidRPr="00D106AF" w:rsidRDefault="007E7FF7" w:rsidP="003218FF">
      <w:pPr>
        <w:suppressAutoHyphens/>
        <w:autoSpaceDE w:val="0"/>
        <w:autoSpaceDN w:val="0"/>
        <w:adjustRightInd w:val="0"/>
        <w:spacing w:line="360" w:lineRule="auto"/>
        <w:ind w:firstLine="720"/>
        <w:jc w:val="center"/>
        <w:rPr>
          <w:b/>
          <w:bCs/>
          <w:sz w:val="32"/>
          <w:szCs w:val="32"/>
          <w:lang w:val="en"/>
        </w:rPr>
      </w:pPr>
      <w:r w:rsidRPr="00D106AF">
        <w:rPr>
          <w:b/>
          <w:bCs/>
          <w:sz w:val="32"/>
          <w:szCs w:val="32"/>
          <w:lang w:val="en"/>
        </w:rPr>
        <w:t xml:space="preserve"> </w:t>
      </w:r>
    </w:p>
    <w:p w:rsidR="003218FF" w:rsidRPr="00D106AF" w:rsidRDefault="003218FF" w:rsidP="003218FF">
      <w:pPr>
        <w:suppressAutoHyphens/>
        <w:autoSpaceDE w:val="0"/>
        <w:autoSpaceDN w:val="0"/>
        <w:adjustRightInd w:val="0"/>
        <w:spacing w:line="360" w:lineRule="auto"/>
        <w:rPr>
          <w:b/>
          <w:bCs/>
          <w:lang w:val="en"/>
        </w:rPr>
      </w:pPr>
    </w:p>
    <w:p w:rsidR="003218FF" w:rsidRPr="00D106AF" w:rsidRDefault="00D1060A" w:rsidP="003218FF">
      <w:pPr>
        <w:suppressAutoHyphens/>
        <w:autoSpaceDE w:val="0"/>
        <w:autoSpaceDN w:val="0"/>
        <w:adjustRightInd w:val="0"/>
        <w:spacing w:line="360" w:lineRule="auto"/>
        <w:jc w:val="center"/>
        <w:rPr>
          <w:b/>
          <w:bCs/>
          <w:sz w:val="48"/>
          <w:szCs w:val="48"/>
          <w:lang w:val="en"/>
        </w:rPr>
      </w:pPr>
      <w:r w:rsidRPr="00D106AF">
        <w:rPr>
          <w:b/>
          <w:bCs/>
          <w:sz w:val="48"/>
          <w:szCs w:val="48"/>
          <w:lang w:val="en"/>
        </w:rPr>
        <w:t>CÔNG NGHỆ PHẦN MỀM</w:t>
      </w:r>
    </w:p>
    <w:p w:rsidR="003218FF" w:rsidRPr="00D106AF" w:rsidRDefault="003218FF" w:rsidP="003218FF">
      <w:pPr>
        <w:suppressAutoHyphens/>
        <w:autoSpaceDE w:val="0"/>
        <w:autoSpaceDN w:val="0"/>
        <w:adjustRightInd w:val="0"/>
        <w:spacing w:line="360" w:lineRule="auto"/>
        <w:ind w:firstLine="720"/>
        <w:jc w:val="center"/>
        <w:rPr>
          <w:sz w:val="28"/>
          <w:szCs w:val="28"/>
          <w:lang w:val="en"/>
        </w:rPr>
      </w:pPr>
    </w:p>
    <w:p w:rsidR="003218FF" w:rsidRPr="00D106AF" w:rsidRDefault="003218FF" w:rsidP="003218FF">
      <w:pPr>
        <w:suppressAutoHyphens/>
        <w:autoSpaceDE w:val="0"/>
        <w:autoSpaceDN w:val="0"/>
        <w:adjustRightInd w:val="0"/>
        <w:spacing w:line="360" w:lineRule="auto"/>
        <w:jc w:val="center"/>
        <w:rPr>
          <w:b/>
          <w:bCs/>
          <w:lang w:val="en"/>
        </w:rPr>
      </w:pPr>
    </w:p>
    <w:p w:rsidR="003218FF" w:rsidRPr="00D106AF" w:rsidRDefault="003218FF" w:rsidP="003218FF">
      <w:pPr>
        <w:suppressAutoHyphens/>
        <w:autoSpaceDE w:val="0"/>
        <w:autoSpaceDN w:val="0"/>
        <w:adjustRightInd w:val="0"/>
        <w:spacing w:line="360" w:lineRule="auto"/>
        <w:jc w:val="both"/>
        <w:rPr>
          <w:b/>
          <w:bCs/>
          <w:lang w:val="en"/>
        </w:rPr>
      </w:pPr>
    </w:p>
    <w:p w:rsidR="003218FF" w:rsidRPr="00D106AF" w:rsidRDefault="003218FF" w:rsidP="003218FF">
      <w:pPr>
        <w:suppressAutoHyphens/>
        <w:autoSpaceDE w:val="0"/>
        <w:autoSpaceDN w:val="0"/>
        <w:adjustRightInd w:val="0"/>
        <w:spacing w:line="360" w:lineRule="auto"/>
        <w:jc w:val="both"/>
        <w:rPr>
          <w:b/>
          <w:bCs/>
          <w:lang w:val="en"/>
        </w:rPr>
      </w:pPr>
    </w:p>
    <w:p w:rsidR="00CF1E0A" w:rsidRPr="00D106AF" w:rsidRDefault="00CF1E0A" w:rsidP="003218FF">
      <w:pPr>
        <w:suppressAutoHyphens/>
        <w:autoSpaceDE w:val="0"/>
        <w:autoSpaceDN w:val="0"/>
        <w:adjustRightInd w:val="0"/>
        <w:spacing w:line="360" w:lineRule="auto"/>
        <w:jc w:val="both"/>
        <w:rPr>
          <w:b/>
          <w:bCs/>
          <w:lang w:val="en"/>
        </w:rPr>
      </w:pPr>
    </w:p>
    <w:p w:rsidR="003218FF" w:rsidRPr="00D106AF" w:rsidRDefault="003218FF" w:rsidP="003218FF">
      <w:pPr>
        <w:suppressAutoHyphens/>
        <w:autoSpaceDE w:val="0"/>
        <w:autoSpaceDN w:val="0"/>
        <w:adjustRightInd w:val="0"/>
        <w:spacing w:line="360" w:lineRule="auto"/>
        <w:jc w:val="both"/>
        <w:rPr>
          <w:b/>
          <w:bCs/>
          <w:lang w:val="en"/>
        </w:rPr>
      </w:pPr>
    </w:p>
    <w:p w:rsidR="003218FF" w:rsidRPr="00D106AF" w:rsidRDefault="003218FF" w:rsidP="003218FF">
      <w:pPr>
        <w:suppressAutoHyphens/>
        <w:autoSpaceDE w:val="0"/>
        <w:autoSpaceDN w:val="0"/>
        <w:adjustRightInd w:val="0"/>
        <w:spacing w:line="360" w:lineRule="auto"/>
        <w:jc w:val="both"/>
        <w:rPr>
          <w:b/>
          <w:bCs/>
          <w:lang w:val="en"/>
        </w:rPr>
      </w:pPr>
    </w:p>
    <w:p w:rsidR="003218FF" w:rsidRPr="00D106AF" w:rsidRDefault="003218FF" w:rsidP="003218FF">
      <w:pPr>
        <w:suppressAutoHyphens/>
        <w:autoSpaceDE w:val="0"/>
        <w:autoSpaceDN w:val="0"/>
        <w:adjustRightInd w:val="0"/>
        <w:spacing w:line="360" w:lineRule="auto"/>
        <w:jc w:val="right"/>
        <w:rPr>
          <w:sz w:val="28"/>
          <w:szCs w:val="28"/>
        </w:rPr>
      </w:pPr>
      <w:r w:rsidRPr="00D106AF">
        <w:rPr>
          <w:i/>
          <w:sz w:val="28"/>
          <w:szCs w:val="28"/>
          <w:lang w:val="en"/>
        </w:rPr>
        <w:t>Người h</w:t>
      </w:r>
      <w:r w:rsidRPr="00D106AF">
        <w:rPr>
          <w:i/>
          <w:sz w:val="28"/>
          <w:szCs w:val="28"/>
          <w:lang w:val="vi-VN"/>
        </w:rPr>
        <w:t>ướng dẫn</w:t>
      </w:r>
      <w:r w:rsidRPr="00D106AF">
        <w:rPr>
          <w:sz w:val="28"/>
          <w:szCs w:val="28"/>
          <w:lang w:val="vi-VN"/>
        </w:rPr>
        <w:t xml:space="preserve">: </w:t>
      </w:r>
      <w:r w:rsidR="00D1060A" w:rsidRPr="00D106AF">
        <w:rPr>
          <w:b/>
          <w:sz w:val="28"/>
          <w:szCs w:val="28"/>
          <w:lang w:val="vi-VN"/>
        </w:rPr>
        <w:t>THẦY</w:t>
      </w:r>
      <w:r w:rsidRPr="00D106AF">
        <w:rPr>
          <w:b/>
          <w:sz w:val="28"/>
          <w:szCs w:val="28"/>
          <w:lang w:val="vi-VN"/>
        </w:rPr>
        <w:t xml:space="preserve"> </w:t>
      </w:r>
      <w:r w:rsidR="00D1060A" w:rsidRPr="00D106AF">
        <w:rPr>
          <w:b/>
          <w:sz w:val="28"/>
          <w:szCs w:val="28"/>
        </w:rPr>
        <w:t>ĐẶNG MINH THẮNG</w:t>
      </w:r>
    </w:p>
    <w:p w:rsidR="003218FF" w:rsidRPr="00D106AF" w:rsidRDefault="003218FF" w:rsidP="003218FF">
      <w:pPr>
        <w:suppressAutoHyphens/>
        <w:autoSpaceDE w:val="0"/>
        <w:autoSpaceDN w:val="0"/>
        <w:adjustRightInd w:val="0"/>
        <w:spacing w:line="360" w:lineRule="auto"/>
        <w:jc w:val="right"/>
        <w:rPr>
          <w:b/>
          <w:bCs/>
          <w:sz w:val="28"/>
          <w:szCs w:val="28"/>
        </w:rPr>
      </w:pPr>
      <w:r w:rsidRPr="00D106AF">
        <w:rPr>
          <w:i/>
          <w:sz w:val="28"/>
          <w:szCs w:val="28"/>
          <w:lang w:val="vi-VN"/>
        </w:rPr>
        <w:t>Người thực hiện</w:t>
      </w:r>
      <w:r w:rsidRPr="00D106AF">
        <w:rPr>
          <w:sz w:val="28"/>
          <w:szCs w:val="28"/>
          <w:lang w:val="vi-VN"/>
        </w:rPr>
        <w:t>:</w:t>
      </w:r>
      <w:r w:rsidRPr="00D106AF">
        <w:rPr>
          <w:b/>
          <w:bCs/>
          <w:sz w:val="28"/>
          <w:szCs w:val="28"/>
          <w:lang w:val="vi-VN"/>
        </w:rPr>
        <w:t xml:space="preserve">   NGUYỄN </w:t>
      </w:r>
      <w:r w:rsidR="00D1060A" w:rsidRPr="00D106AF">
        <w:rPr>
          <w:b/>
          <w:bCs/>
          <w:sz w:val="28"/>
          <w:szCs w:val="28"/>
        </w:rPr>
        <w:t>HOÀNG THUẬN – 517H0017</w:t>
      </w:r>
    </w:p>
    <w:p w:rsidR="00291721" w:rsidRPr="00D106AF" w:rsidRDefault="00D1060A" w:rsidP="003218FF">
      <w:pPr>
        <w:suppressAutoHyphens/>
        <w:autoSpaceDE w:val="0"/>
        <w:autoSpaceDN w:val="0"/>
        <w:adjustRightInd w:val="0"/>
        <w:spacing w:line="360" w:lineRule="auto"/>
        <w:jc w:val="right"/>
        <w:rPr>
          <w:b/>
          <w:sz w:val="28"/>
          <w:szCs w:val="28"/>
        </w:rPr>
      </w:pPr>
      <w:r w:rsidRPr="00D106AF">
        <w:rPr>
          <w:b/>
          <w:sz w:val="28"/>
          <w:szCs w:val="28"/>
        </w:rPr>
        <w:t>THANH ĐẠI KHOA – 517H0008</w:t>
      </w:r>
    </w:p>
    <w:p w:rsidR="003218FF" w:rsidRPr="00D106AF" w:rsidRDefault="003218FF" w:rsidP="003218FF">
      <w:pPr>
        <w:suppressAutoHyphens/>
        <w:autoSpaceDE w:val="0"/>
        <w:autoSpaceDN w:val="0"/>
        <w:adjustRightInd w:val="0"/>
        <w:spacing w:line="360" w:lineRule="auto"/>
        <w:jc w:val="right"/>
        <w:rPr>
          <w:sz w:val="28"/>
          <w:szCs w:val="28"/>
        </w:rPr>
      </w:pPr>
      <w:r w:rsidRPr="00D106AF">
        <w:rPr>
          <w:sz w:val="28"/>
          <w:szCs w:val="28"/>
          <w:lang w:val="vi-VN"/>
        </w:rPr>
        <w:t xml:space="preserve">Lớp       </w:t>
      </w:r>
      <w:r w:rsidRPr="00D106AF">
        <w:rPr>
          <w:b/>
          <w:bCs/>
          <w:sz w:val="28"/>
          <w:szCs w:val="28"/>
          <w:lang w:val="vi-VN"/>
        </w:rPr>
        <w:t xml:space="preserve">:    </w:t>
      </w:r>
      <w:r w:rsidR="00D1060A" w:rsidRPr="00D106AF">
        <w:rPr>
          <w:b/>
          <w:bCs/>
          <w:sz w:val="28"/>
          <w:szCs w:val="28"/>
        </w:rPr>
        <w:t>17050210</w:t>
      </w:r>
    </w:p>
    <w:p w:rsidR="003218FF" w:rsidRPr="00D106AF" w:rsidRDefault="003218FF" w:rsidP="003218FF">
      <w:pPr>
        <w:suppressAutoHyphens/>
        <w:autoSpaceDE w:val="0"/>
        <w:autoSpaceDN w:val="0"/>
        <w:adjustRightInd w:val="0"/>
        <w:spacing w:line="360" w:lineRule="auto"/>
        <w:jc w:val="right"/>
        <w:rPr>
          <w:sz w:val="28"/>
          <w:szCs w:val="28"/>
        </w:rPr>
      </w:pPr>
      <w:r w:rsidRPr="00D106AF">
        <w:rPr>
          <w:sz w:val="28"/>
          <w:szCs w:val="28"/>
          <w:lang w:val="vi-VN"/>
        </w:rPr>
        <w:t xml:space="preserve">Khoá    </w:t>
      </w:r>
      <w:r w:rsidRPr="00D106AF">
        <w:rPr>
          <w:b/>
          <w:bCs/>
          <w:sz w:val="28"/>
          <w:szCs w:val="28"/>
          <w:lang w:val="vi-VN"/>
        </w:rPr>
        <w:t xml:space="preserve"> :    </w:t>
      </w:r>
      <w:r w:rsidR="00D1060A" w:rsidRPr="00D106AF">
        <w:rPr>
          <w:b/>
          <w:bCs/>
          <w:sz w:val="28"/>
          <w:szCs w:val="28"/>
        </w:rPr>
        <w:t>21</w:t>
      </w:r>
    </w:p>
    <w:p w:rsidR="003218FF" w:rsidRPr="00D106AF" w:rsidRDefault="003218FF" w:rsidP="003218FF">
      <w:pPr>
        <w:suppressAutoHyphens/>
        <w:autoSpaceDE w:val="0"/>
        <w:autoSpaceDN w:val="0"/>
        <w:adjustRightInd w:val="0"/>
        <w:jc w:val="center"/>
        <w:rPr>
          <w:b/>
          <w:bCs/>
          <w:lang w:val="vi-VN"/>
        </w:rPr>
      </w:pPr>
    </w:p>
    <w:p w:rsidR="003218FF" w:rsidRPr="00D106AF" w:rsidRDefault="003218FF" w:rsidP="00291721">
      <w:pPr>
        <w:suppressAutoHyphens/>
        <w:autoSpaceDE w:val="0"/>
        <w:autoSpaceDN w:val="0"/>
        <w:adjustRightInd w:val="0"/>
        <w:jc w:val="center"/>
        <w:rPr>
          <w:b/>
          <w:sz w:val="26"/>
          <w:szCs w:val="26"/>
          <w:lang w:val="vi-VN"/>
        </w:rPr>
      </w:pPr>
      <w:r w:rsidRPr="00D106AF">
        <w:rPr>
          <w:b/>
          <w:bCs/>
          <w:iCs/>
          <w:sz w:val="28"/>
          <w:szCs w:val="28"/>
          <w:lang w:val="vi-VN"/>
        </w:rPr>
        <w:t>THÀNH PHỐ HỒ CHÍ MINH, NĂM 201</w:t>
      </w:r>
      <w:r w:rsidR="00D1060A" w:rsidRPr="00D106AF">
        <w:rPr>
          <w:b/>
          <w:bCs/>
          <w:iCs/>
          <w:sz w:val="28"/>
          <w:szCs w:val="28"/>
        </w:rPr>
        <w:t>9</w:t>
      </w:r>
      <w:r w:rsidRPr="00D106AF">
        <w:rPr>
          <w:b/>
          <w:sz w:val="26"/>
          <w:szCs w:val="26"/>
          <w:lang w:val="vi-VN"/>
        </w:rPr>
        <w:br w:type="page"/>
      </w:r>
    </w:p>
    <w:p w:rsidR="003218FF" w:rsidRPr="00D106AF" w:rsidRDefault="003218FF" w:rsidP="003218FF">
      <w:pPr>
        <w:suppressAutoHyphens/>
        <w:autoSpaceDE w:val="0"/>
        <w:autoSpaceDN w:val="0"/>
        <w:adjustRightInd w:val="0"/>
        <w:jc w:val="center"/>
        <w:rPr>
          <w:sz w:val="28"/>
          <w:szCs w:val="28"/>
          <w:lang w:val="vi-VN"/>
        </w:rPr>
      </w:pPr>
      <w:r w:rsidRPr="00D106AF">
        <w:rPr>
          <w:bCs/>
          <w:sz w:val="28"/>
          <w:szCs w:val="28"/>
          <w:lang w:val="vi-VN"/>
        </w:rPr>
        <w:lastRenderedPageBreak/>
        <w:t>TỔNG LIÊN ĐOÀN LAO ĐỘNG VIỆT NAM</w:t>
      </w:r>
    </w:p>
    <w:p w:rsidR="003218FF" w:rsidRPr="00D106AF" w:rsidRDefault="003218FF" w:rsidP="003218FF">
      <w:pPr>
        <w:suppressAutoHyphens/>
        <w:autoSpaceDE w:val="0"/>
        <w:autoSpaceDN w:val="0"/>
        <w:adjustRightInd w:val="0"/>
        <w:jc w:val="center"/>
        <w:rPr>
          <w:sz w:val="28"/>
          <w:szCs w:val="28"/>
          <w:lang w:val="vi-VN"/>
        </w:rPr>
      </w:pPr>
      <w:r w:rsidRPr="00D106AF">
        <w:rPr>
          <w:b/>
          <w:bCs/>
          <w:sz w:val="28"/>
          <w:szCs w:val="28"/>
          <w:lang w:val="vi-VN"/>
        </w:rPr>
        <w:t>TRƯỜNG ĐẠI HỌC TÔN ĐỨC THẮNG</w:t>
      </w:r>
    </w:p>
    <w:p w:rsidR="003218FF" w:rsidRPr="00D106AF" w:rsidRDefault="003218FF" w:rsidP="003218FF">
      <w:pPr>
        <w:suppressAutoHyphens/>
        <w:autoSpaceDE w:val="0"/>
        <w:autoSpaceDN w:val="0"/>
        <w:adjustRightInd w:val="0"/>
        <w:jc w:val="center"/>
        <w:rPr>
          <w:sz w:val="28"/>
          <w:szCs w:val="28"/>
          <w:lang w:val="en"/>
        </w:rPr>
      </w:pPr>
      <w:r w:rsidRPr="00D106AF">
        <w:rPr>
          <w:b/>
          <w:bCs/>
          <w:sz w:val="28"/>
          <w:szCs w:val="28"/>
          <w:lang w:val="en"/>
        </w:rPr>
        <w:t>KHOA CÔNG NGHỆ THÔNG TIN</w:t>
      </w:r>
    </w:p>
    <w:p w:rsidR="003218FF" w:rsidRPr="00D106AF" w:rsidRDefault="003218FF" w:rsidP="003218FF">
      <w:pPr>
        <w:suppressAutoHyphens/>
        <w:autoSpaceDE w:val="0"/>
        <w:autoSpaceDN w:val="0"/>
        <w:adjustRightInd w:val="0"/>
        <w:ind w:firstLine="720"/>
        <w:jc w:val="center"/>
        <w:rPr>
          <w:lang w:val="en"/>
        </w:rPr>
      </w:pPr>
    </w:p>
    <w:p w:rsidR="003218FF" w:rsidRPr="00D106AF" w:rsidRDefault="003218FF" w:rsidP="003218FF">
      <w:pPr>
        <w:suppressAutoHyphens/>
        <w:autoSpaceDE w:val="0"/>
        <w:autoSpaceDN w:val="0"/>
        <w:adjustRightInd w:val="0"/>
        <w:ind w:firstLine="720"/>
        <w:jc w:val="center"/>
        <w:rPr>
          <w:b/>
          <w:bCs/>
          <w:sz w:val="28"/>
          <w:szCs w:val="28"/>
          <w:lang w:val="en"/>
        </w:rPr>
      </w:pPr>
      <w:r w:rsidRPr="00D106AF">
        <w:rPr>
          <w:noProof/>
          <w:sz w:val="22"/>
          <w:szCs w:val="22"/>
        </w:rPr>
        <w:drawing>
          <wp:inline distT="0" distB="0" distL="0" distR="0" wp14:anchorId="48AF0718" wp14:editId="7DB01216">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D106AF" w:rsidRDefault="003218FF" w:rsidP="003218FF">
      <w:pPr>
        <w:suppressAutoHyphens/>
        <w:autoSpaceDE w:val="0"/>
        <w:autoSpaceDN w:val="0"/>
        <w:adjustRightInd w:val="0"/>
        <w:ind w:firstLine="720"/>
        <w:rPr>
          <w:b/>
          <w:bCs/>
          <w:sz w:val="28"/>
          <w:szCs w:val="28"/>
          <w:lang w:val="en"/>
        </w:rPr>
      </w:pPr>
    </w:p>
    <w:p w:rsidR="003218FF" w:rsidRPr="00D106AF" w:rsidRDefault="003218FF" w:rsidP="003218FF">
      <w:pPr>
        <w:suppressAutoHyphens/>
        <w:autoSpaceDE w:val="0"/>
        <w:autoSpaceDN w:val="0"/>
        <w:adjustRightInd w:val="0"/>
        <w:ind w:firstLine="720"/>
        <w:rPr>
          <w:b/>
          <w:bCs/>
          <w:sz w:val="28"/>
          <w:szCs w:val="28"/>
          <w:lang w:val="en"/>
        </w:rPr>
      </w:pPr>
    </w:p>
    <w:p w:rsidR="00C0091D" w:rsidRPr="00D106AF" w:rsidRDefault="00C0091D" w:rsidP="00C0091D">
      <w:pPr>
        <w:suppressAutoHyphens/>
        <w:autoSpaceDE w:val="0"/>
        <w:autoSpaceDN w:val="0"/>
        <w:adjustRightInd w:val="0"/>
        <w:spacing w:line="360" w:lineRule="auto"/>
        <w:ind w:firstLine="720"/>
        <w:jc w:val="center"/>
        <w:rPr>
          <w:b/>
          <w:bCs/>
          <w:sz w:val="32"/>
          <w:szCs w:val="32"/>
          <w:lang w:val="en"/>
        </w:rPr>
      </w:pPr>
      <w:bookmarkStart w:id="0" w:name="_Toc387692855"/>
      <w:r w:rsidRPr="00D106AF">
        <w:rPr>
          <w:b/>
          <w:bCs/>
          <w:sz w:val="32"/>
          <w:szCs w:val="32"/>
          <w:lang w:val="en"/>
        </w:rPr>
        <w:t xml:space="preserve">ĐỒ ÁN </w:t>
      </w:r>
    </w:p>
    <w:p w:rsidR="00C0091D" w:rsidRPr="00D106AF" w:rsidRDefault="00C0091D" w:rsidP="00C0091D">
      <w:pPr>
        <w:suppressAutoHyphens/>
        <w:autoSpaceDE w:val="0"/>
        <w:autoSpaceDN w:val="0"/>
        <w:adjustRightInd w:val="0"/>
        <w:spacing w:line="360" w:lineRule="auto"/>
        <w:ind w:firstLine="720"/>
        <w:jc w:val="center"/>
        <w:rPr>
          <w:b/>
          <w:bCs/>
          <w:sz w:val="32"/>
          <w:szCs w:val="32"/>
          <w:lang w:val="en"/>
        </w:rPr>
      </w:pPr>
      <w:r w:rsidRPr="00D106AF">
        <w:rPr>
          <w:b/>
          <w:bCs/>
          <w:sz w:val="32"/>
          <w:szCs w:val="32"/>
          <w:lang w:val="en"/>
        </w:rPr>
        <w:t xml:space="preserve"> </w:t>
      </w:r>
    </w:p>
    <w:p w:rsidR="00C0091D" w:rsidRPr="00D106AF" w:rsidRDefault="00C0091D" w:rsidP="00C0091D">
      <w:pPr>
        <w:suppressAutoHyphens/>
        <w:autoSpaceDE w:val="0"/>
        <w:autoSpaceDN w:val="0"/>
        <w:adjustRightInd w:val="0"/>
        <w:spacing w:line="360" w:lineRule="auto"/>
        <w:rPr>
          <w:b/>
          <w:bCs/>
          <w:lang w:val="en"/>
        </w:rPr>
      </w:pPr>
    </w:p>
    <w:p w:rsidR="00C0091D" w:rsidRPr="00D106AF" w:rsidRDefault="00C0091D" w:rsidP="00C0091D">
      <w:pPr>
        <w:suppressAutoHyphens/>
        <w:autoSpaceDE w:val="0"/>
        <w:autoSpaceDN w:val="0"/>
        <w:adjustRightInd w:val="0"/>
        <w:spacing w:line="360" w:lineRule="auto"/>
        <w:jc w:val="center"/>
        <w:rPr>
          <w:b/>
          <w:bCs/>
          <w:sz w:val="48"/>
          <w:szCs w:val="48"/>
          <w:lang w:val="en"/>
        </w:rPr>
      </w:pPr>
      <w:r w:rsidRPr="00D106AF">
        <w:rPr>
          <w:b/>
          <w:bCs/>
          <w:sz w:val="48"/>
          <w:szCs w:val="48"/>
          <w:lang w:val="en"/>
        </w:rPr>
        <w:t>CÔNG NGHỆ PHẦN MỀM</w:t>
      </w:r>
    </w:p>
    <w:p w:rsidR="00C0091D" w:rsidRPr="00D106AF" w:rsidRDefault="00C0091D" w:rsidP="00C0091D">
      <w:pPr>
        <w:suppressAutoHyphens/>
        <w:autoSpaceDE w:val="0"/>
        <w:autoSpaceDN w:val="0"/>
        <w:adjustRightInd w:val="0"/>
        <w:spacing w:line="360" w:lineRule="auto"/>
        <w:ind w:firstLine="720"/>
        <w:jc w:val="center"/>
        <w:rPr>
          <w:sz w:val="28"/>
          <w:szCs w:val="28"/>
          <w:lang w:val="en"/>
        </w:rPr>
      </w:pPr>
    </w:p>
    <w:p w:rsidR="00C0091D" w:rsidRPr="00D106AF" w:rsidRDefault="00C0091D" w:rsidP="00C0091D">
      <w:pPr>
        <w:suppressAutoHyphens/>
        <w:autoSpaceDE w:val="0"/>
        <w:autoSpaceDN w:val="0"/>
        <w:adjustRightInd w:val="0"/>
        <w:spacing w:line="360" w:lineRule="auto"/>
        <w:jc w:val="center"/>
        <w:rPr>
          <w:b/>
          <w:bCs/>
          <w:lang w:val="en"/>
        </w:rPr>
      </w:pPr>
    </w:p>
    <w:p w:rsidR="00C0091D" w:rsidRPr="00D106AF" w:rsidRDefault="00C0091D" w:rsidP="00C0091D">
      <w:pPr>
        <w:suppressAutoHyphens/>
        <w:autoSpaceDE w:val="0"/>
        <w:autoSpaceDN w:val="0"/>
        <w:adjustRightInd w:val="0"/>
        <w:spacing w:line="360" w:lineRule="auto"/>
        <w:jc w:val="both"/>
        <w:rPr>
          <w:b/>
          <w:bCs/>
          <w:lang w:val="en"/>
        </w:rPr>
      </w:pPr>
    </w:p>
    <w:p w:rsidR="00C0091D" w:rsidRPr="00D106AF" w:rsidRDefault="00C0091D" w:rsidP="00C0091D">
      <w:pPr>
        <w:suppressAutoHyphens/>
        <w:autoSpaceDE w:val="0"/>
        <w:autoSpaceDN w:val="0"/>
        <w:adjustRightInd w:val="0"/>
        <w:spacing w:line="360" w:lineRule="auto"/>
        <w:jc w:val="both"/>
        <w:rPr>
          <w:b/>
          <w:bCs/>
          <w:lang w:val="en"/>
        </w:rPr>
      </w:pPr>
    </w:p>
    <w:p w:rsidR="00C0091D" w:rsidRPr="00D106AF" w:rsidRDefault="00C0091D" w:rsidP="00C0091D">
      <w:pPr>
        <w:suppressAutoHyphens/>
        <w:autoSpaceDE w:val="0"/>
        <w:autoSpaceDN w:val="0"/>
        <w:adjustRightInd w:val="0"/>
        <w:spacing w:line="360" w:lineRule="auto"/>
        <w:jc w:val="both"/>
        <w:rPr>
          <w:b/>
          <w:bCs/>
          <w:lang w:val="en"/>
        </w:rPr>
      </w:pPr>
    </w:p>
    <w:p w:rsidR="00C0091D" w:rsidRPr="00D106AF" w:rsidRDefault="00C0091D" w:rsidP="00C0091D">
      <w:pPr>
        <w:suppressAutoHyphens/>
        <w:autoSpaceDE w:val="0"/>
        <w:autoSpaceDN w:val="0"/>
        <w:adjustRightInd w:val="0"/>
        <w:spacing w:line="360" w:lineRule="auto"/>
        <w:jc w:val="both"/>
        <w:rPr>
          <w:b/>
          <w:bCs/>
          <w:lang w:val="en"/>
        </w:rPr>
      </w:pPr>
    </w:p>
    <w:p w:rsidR="00C0091D" w:rsidRPr="00D106AF" w:rsidRDefault="00C0091D" w:rsidP="00C0091D">
      <w:pPr>
        <w:suppressAutoHyphens/>
        <w:autoSpaceDE w:val="0"/>
        <w:autoSpaceDN w:val="0"/>
        <w:adjustRightInd w:val="0"/>
        <w:spacing w:line="360" w:lineRule="auto"/>
        <w:jc w:val="both"/>
        <w:rPr>
          <w:b/>
          <w:bCs/>
          <w:lang w:val="en"/>
        </w:rPr>
      </w:pPr>
    </w:p>
    <w:p w:rsidR="00C0091D" w:rsidRPr="00D106AF" w:rsidRDefault="00C0091D" w:rsidP="00C0091D">
      <w:pPr>
        <w:suppressAutoHyphens/>
        <w:autoSpaceDE w:val="0"/>
        <w:autoSpaceDN w:val="0"/>
        <w:adjustRightInd w:val="0"/>
        <w:spacing w:line="360" w:lineRule="auto"/>
        <w:jc w:val="right"/>
        <w:rPr>
          <w:sz w:val="28"/>
          <w:szCs w:val="28"/>
        </w:rPr>
      </w:pPr>
      <w:r w:rsidRPr="00D106AF">
        <w:rPr>
          <w:i/>
          <w:sz w:val="28"/>
          <w:szCs w:val="28"/>
          <w:lang w:val="en"/>
        </w:rPr>
        <w:t>Người h</w:t>
      </w:r>
      <w:r w:rsidRPr="00D106AF">
        <w:rPr>
          <w:i/>
          <w:sz w:val="28"/>
          <w:szCs w:val="28"/>
          <w:lang w:val="vi-VN"/>
        </w:rPr>
        <w:t>ướng dẫn</w:t>
      </w:r>
      <w:r w:rsidRPr="00D106AF">
        <w:rPr>
          <w:sz w:val="28"/>
          <w:szCs w:val="28"/>
          <w:lang w:val="vi-VN"/>
        </w:rPr>
        <w:t xml:space="preserve">: </w:t>
      </w:r>
      <w:r w:rsidRPr="00D106AF">
        <w:rPr>
          <w:b/>
          <w:sz w:val="28"/>
          <w:szCs w:val="28"/>
          <w:lang w:val="vi-VN"/>
        </w:rPr>
        <w:t xml:space="preserve">THẦY </w:t>
      </w:r>
      <w:r w:rsidRPr="00D106AF">
        <w:rPr>
          <w:b/>
          <w:sz w:val="28"/>
          <w:szCs w:val="28"/>
        </w:rPr>
        <w:t>ĐẶNG MINH THẮNG</w:t>
      </w:r>
    </w:p>
    <w:p w:rsidR="00C0091D" w:rsidRPr="00D106AF" w:rsidRDefault="00C0091D" w:rsidP="00C0091D">
      <w:pPr>
        <w:suppressAutoHyphens/>
        <w:autoSpaceDE w:val="0"/>
        <w:autoSpaceDN w:val="0"/>
        <w:adjustRightInd w:val="0"/>
        <w:spacing w:line="360" w:lineRule="auto"/>
        <w:jc w:val="right"/>
        <w:rPr>
          <w:b/>
          <w:bCs/>
          <w:sz w:val="28"/>
          <w:szCs w:val="28"/>
        </w:rPr>
      </w:pPr>
      <w:r w:rsidRPr="00D106AF">
        <w:rPr>
          <w:i/>
          <w:sz w:val="28"/>
          <w:szCs w:val="28"/>
          <w:lang w:val="vi-VN"/>
        </w:rPr>
        <w:t>Người thực hiện</w:t>
      </w:r>
      <w:r w:rsidRPr="00D106AF">
        <w:rPr>
          <w:sz w:val="28"/>
          <w:szCs w:val="28"/>
          <w:lang w:val="vi-VN"/>
        </w:rPr>
        <w:t>:</w:t>
      </w:r>
      <w:r w:rsidRPr="00D106AF">
        <w:rPr>
          <w:b/>
          <w:bCs/>
          <w:sz w:val="28"/>
          <w:szCs w:val="28"/>
          <w:lang w:val="vi-VN"/>
        </w:rPr>
        <w:t xml:space="preserve">   NGUYỄN </w:t>
      </w:r>
      <w:r w:rsidRPr="00D106AF">
        <w:rPr>
          <w:b/>
          <w:bCs/>
          <w:sz w:val="28"/>
          <w:szCs w:val="28"/>
        </w:rPr>
        <w:t>HOÀNG THUẬN – 517H0017</w:t>
      </w:r>
    </w:p>
    <w:p w:rsidR="00C0091D" w:rsidRPr="00D106AF" w:rsidRDefault="00C0091D" w:rsidP="00C0091D">
      <w:pPr>
        <w:suppressAutoHyphens/>
        <w:autoSpaceDE w:val="0"/>
        <w:autoSpaceDN w:val="0"/>
        <w:adjustRightInd w:val="0"/>
        <w:spacing w:line="360" w:lineRule="auto"/>
        <w:jc w:val="right"/>
        <w:rPr>
          <w:b/>
          <w:sz w:val="28"/>
          <w:szCs w:val="28"/>
        </w:rPr>
      </w:pPr>
      <w:r w:rsidRPr="00D106AF">
        <w:rPr>
          <w:b/>
          <w:sz w:val="28"/>
          <w:szCs w:val="28"/>
        </w:rPr>
        <w:t>THANH ĐẠI KHOA – 517H0008</w:t>
      </w:r>
    </w:p>
    <w:p w:rsidR="00C0091D" w:rsidRPr="00D106AF" w:rsidRDefault="00C0091D" w:rsidP="00C0091D">
      <w:pPr>
        <w:suppressAutoHyphens/>
        <w:autoSpaceDE w:val="0"/>
        <w:autoSpaceDN w:val="0"/>
        <w:adjustRightInd w:val="0"/>
        <w:spacing w:line="360" w:lineRule="auto"/>
        <w:jc w:val="right"/>
        <w:rPr>
          <w:sz w:val="28"/>
          <w:szCs w:val="28"/>
        </w:rPr>
      </w:pPr>
      <w:r w:rsidRPr="00D106AF">
        <w:rPr>
          <w:sz w:val="28"/>
          <w:szCs w:val="28"/>
          <w:lang w:val="vi-VN"/>
        </w:rPr>
        <w:t xml:space="preserve">Lớp       </w:t>
      </w:r>
      <w:r w:rsidRPr="00D106AF">
        <w:rPr>
          <w:b/>
          <w:bCs/>
          <w:sz w:val="28"/>
          <w:szCs w:val="28"/>
          <w:lang w:val="vi-VN"/>
        </w:rPr>
        <w:t xml:space="preserve">:    </w:t>
      </w:r>
      <w:r w:rsidRPr="00D106AF">
        <w:rPr>
          <w:b/>
          <w:bCs/>
          <w:sz w:val="28"/>
          <w:szCs w:val="28"/>
        </w:rPr>
        <w:t>17050210</w:t>
      </w:r>
    </w:p>
    <w:p w:rsidR="00C0091D" w:rsidRPr="00D106AF" w:rsidRDefault="00C0091D" w:rsidP="00C0091D">
      <w:pPr>
        <w:suppressAutoHyphens/>
        <w:autoSpaceDE w:val="0"/>
        <w:autoSpaceDN w:val="0"/>
        <w:adjustRightInd w:val="0"/>
        <w:spacing w:line="360" w:lineRule="auto"/>
        <w:jc w:val="right"/>
        <w:rPr>
          <w:sz w:val="28"/>
          <w:szCs w:val="28"/>
        </w:rPr>
      </w:pPr>
      <w:r w:rsidRPr="00D106AF">
        <w:rPr>
          <w:sz w:val="28"/>
          <w:szCs w:val="28"/>
          <w:lang w:val="vi-VN"/>
        </w:rPr>
        <w:t xml:space="preserve">Khoá    </w:t>
      </w:r>
      <w:r w:rsidRPr="00D106AF">
        <w:rPr>
          <w:b/>
          <w:bCs/>
          <w:sz w:val="28"/>
          <w:szCs w:val="28"/>
          <w:lang w:val="vi-VN"/>
        </w:rPr>
        <w:t xml:space="preserve"> :    </w:t>
      </w:r>
      <w:r w:rsidRPr="00D106AF">
        <w:rPr>
          <w:b/>
          <w:bCs/>
          <w:sz w:val="28"/>
          <w:szCs w:val="28"/>
        </w:rPr>
        <w:t>21</w:t>
      </w:r>
    </w:p>
    <w:p w:rsidR="00C0091D" w:rsidRPr="00D106AF" w:rsidRDefault="00C0091D" w:rsidP="00C0091D">
      <w:pPr>
        <w:suppressAutoHyphens/>
        <w:autoSpaceDE w:val="0"/>
        <w:autoSpaceDN w:val="0"/>
        <w:adjustRightInd w:val="0"/>
        <w:jc w:val="center"/>
        <w:rPr>
          <w:b/>
          <w:bCs/>
          <w:lang w:val="vi-VN"/>
        </w:rPr>
      </w:pPr>
    </w:p>
    <w:p w:rsidR="00C0091D" w:rsidRPr="00D106AF" w:rsidRDefault="00C0091D" w:rsidP="00C0091D">
      <w:pPr>
        <w:pStyle w:val="Chng"/>
        <w:jc w:val="center"/>
        <w:rPr>
          <w:b w:val="0"/>
          <w:bCs/>
          <w:iCs/>
          <w:sz w:val="28"/>
          <w:szCs w:val="28"/>
        </w:rPr>
      </w:pPr>
      <w:bookmarkStart w:id="1" w:name="_Toc26871898"/>
      <w:r w:rsidRPr="00D106AF">
        <w:rPr>
          <w:b w:val="0"/>
          <w:bCs/>
          <w:iCs/>
          <w:sz w:val="28"/>
          <w:szCs w:val="28"/>
          <w:lang w:val="vi-VN"/>
        </w:rPr>
        <w:t>THÀNH PHỐ HỒ CHÍ MINH, NĂM 201</w:t>
      </w:r>
      <w:r w:rsidRPr="00D106AF">
        <w:rPr>
          <w:b w:val="0"/>
          <w:bCs/>
          <w:iCs/>
          <w:sz w:val="28"/>
          <w:szCs w:val="28"/>
        </w:rPr>
        <w:t>9</w:t>
      </w:r>
      <w:bookmarkEnd w:id="1"/>
    </w:p>
    <w:p w:rsidR="00C0091D" w:rsidRPr="00D106AF" w:rsidRDefault="00C0091D">
      <w:pPr>
        <w:spacing w:after="200" w:line="276" w:lineRule="auto"/>
        <w:rPr>
          <w:bCs/>
          <w:iCs/>
          <w:sz w:val="28"/>
          <w:szCs w:val="28"/>
        </w:rPr>
      </w:pPr>
      <w:r w:rsidRPr="00D106AF">
        <w:rPr>
          <w:b/>
          <w:bCs/>
          <w:iCs/>
          <w:sz w:val="28"/>
          <w:szCs w:val="28"/>
        </w:rPr>
        <w:br w:type="page"/>
      </w:r>
    </w:p>
    <w:p w:rsidR="00BB2B2A" w:rsidRPr="00D106AF" w:rsidRDefault="00BB2B2A" w:rsidP="00C0091D">
      <w:pPr>
        <w:pStyle w:val="Chng"/>
        <w:jc w:val="center"/>
        <w:rPr>
          <w:lang w:val="vi-VN"/>
        </w:rPr>
      </w:pPr>
      <w:bookmarkStart w:id="2" w:name="_Toc26871899"/>
      <w:r w:rsidRPr="00D106AF">
        <w:rPr>
          <w:lang w:val="vi-VN"/>
        </w:rPr>
        <w:lastRenderedPageBreak/>
        <w:t>LỜI CẢM ƠN</w:t>
      </w:r>
      <w:bookmarkEnd w:id="0"/>
      <w:bookmarkEnd w:id="2"/>
    </w:p>
    <w:p w:rsidR="00C0091D" w:rsidRPr="00D106AF" w:rsidRDefault="00C0091D" w:rsidP="00C0091D">
      <w:pPr>
        <w:pStyle w:val="Nidungvnbn"/>
        <w:ind w:left="720"/>
        <w:jc w:val="left"/>
      </w:pPr>
      <w:r w:rsidRPr="00D106AF">
        <w:t>Chúng em xin chân thành cảm ơn Khoa Công Nghệ Thông Tin trường Đại học Tôn Đức Thắng đã tạo điều kiện tốt cho em hoàn thành đồ án này.</w:t>
      </w:r>
    </w:p>
    <w:p w:rsidR="00C0091D" w:rsidRPr="00D106AF" w:rsidRDefault="00C0091D" w:rsidP="00C0091D">
      <w:pPr>
        <w:pStyle w:val="Nidungvnbn"/>
        <w:ind w:left="720"/>
        <w:jc w:val="left"/>
      </w:pPr>
      <w:r w:rsidRPr="00D106AF">
        <w:t>Em xin gửi lời cảm ơn chân thành tới thầy Đặng Minh Thắng. Thầy đã nhiệt</w:t>
      </w:r>
    </w:p>
    <w:p w:rsidR="00C0091D" w:rsidRPr="00D106AF" w:rsidRDefault="00C0091D" w:rsidP="00C0091D">
      <w:pPr>
        <w:pStyle w:val="Nidungvnbn"/>
        <w:jc w:val="left"/>
      </w:pPr>
      <w:r w:rsidRPr="00D106AF">
        <w:t>tình hướng dẫn cho chúng em hoàn thành báo cáo cuối kì.</w:t>
      </w:r>
    </w:p>
    <w:p w:rsidR="00C0091D" w:rsidRPr="00D106AF" w:rsidRDefault="00C0091D" w:rsidP="00C0091D">
      <w:pPr>
        <w:pStyle w:val="Nidungvnbn"/>
        <w:jc w:val="left"/>
      </w:pPr>
      <w:r w:rsidRPr="00D106AF">
        <w:t>Em xin gửi lời cảm ơn sâu sắc tới tất cả các thầy cô, những người đã giảng</w:t>
      </w:r>
    </w:p>
    <w:p w:rsidR="00C0091D" w:rsidRPr="00D106AF" w:rsidRDefault="00C0091D" w:rsidP="00C0091D">
      <w:pPr>
        <w:pStyle w:val="Nidungvnbn"/>
        <w:jc w:val="left"/>
      </w:pPr>
      <w:r w:rsidRPr="00D106AF">
        <w:t>dạy, trang bị cho em những kiến thức quý báu trong suốt những năm học vừa qua –</w:t>
      </w:r>
    </w:p>
    <w:p w:rsidR="00C0091D" w:rsidRPr="00D106AF" w:rsidRDefault="00C0091D" w:rsidP="00C0091D">
      <w:pPr>
        <w:pStyle w:val="Nidungvnbn"/>
        <w:ind w:left="720" w:firstLine="0"/>
        <w:jc w:val="left"/>
      </w:pPr>
      <w:r w:rsidRPr="00D106AF">
        <w:t xml:space="preserve">trường Đại học Tôn Đức Thắng đã tạo điều kiện tốt cho em hoàn thành đồ án này. </w:t>
      </w:r>
    </w:p>
    <w:p w:rsidR="00C0091D" w:rsidRPr="00D106AF" w:rsidRDefault="00C0091D" w:rsidP="00C0091D">
      <w:pPr>
        <w:pStyle w:val="Nidungvnbn"/>
        <w:ind w:left="720"/>
        <w:jc w:val="left"/>
      </w:pPr>
      <w:r w:rsidRPr="00D106AF">
        <w:t>Mặc dù em đã cố gắng hoàn thiện thật tốt đồ án nhưng do kiến thức có hạn do đó không thể tránh khỏi những sai sót, em rất mong nhận được sự cảm thông, ý kiến đóng góp của các quý Thầy Cô và các bạn!</w:t>
      </w:r>
    </w:p>
    <w:p w:rsidR="003C69F2" w:rsidRPr="00D106AF" w:rsidRDefault="00C0091D" w:rsidP="00C0091D">
      <w:pPr>
        <w:pStyle w:val="Nidungvnbn"/>
        <w:jc w:val="left"/>
        <w:rPr>
          <w:lang w:val="vi-VN"/>
        </w:rPr>
        <w:sectPr w:rsidR="003C69F2" w:rsidRPr="00D106AF" w:rsidSect="003C69F2">
          <w:headerReference w:type="default" r:id="rId9"/>
          <w:pgSz w:w="12240" w:h="15840"/>
          <w:pgMar w:top="1985" w:right="1134" w:bottom="1701" w:left="1985" w:header="720" w:footer="720" w:gutter="0"/>
          <w:pgNumType w:fmt="lowerRoman" w:start="1"/>
          <w:cols w:space="720"/>
          <w:docGrid w:linePitch="360"/>
        </w:sectPr>
      </w:pPr>
      <w:r w:rsidRPr="00D106AF">
        <w:t>Chúng em xin chân thành cảm ơn!</w:t>
      </w:r>
      <w:r w:rsidR="003C69F2" w:rsidRPr="00D106AF">
        <w:rPr>
          <w:lang w:val="vi-VN"/>
        </w:rPr>
        <w:t xml:space="preserve"> </w:t>
      </w:r>
    </w:p>
    <w:p w:rsidR="003218FF" w:rsidRPr="00D106AF" w:rsidRDefault="003218FF" w:rsidP="003218FF">
      <w:pPr>
        <w:autoSpaceDE w:val="0"/>
        <w:autoSpaceDN w:val="0"/>
        <w:adjustRightInd w:val="0"/>
        <w:spacing w:line="360" w:lineRule="auto"/>
        <w:jc w:val="center"/>
        <w:rPr>
          <w:b/>
          <w:bCs/>
          <w:sz w:val="32"/>
          <w:szCs w:val="32"/>
          <w:lang w:val="vi-VN"/>
        </w:rPr>
      </w:pPr>
      <w:r w:rsidRPr="00D106AF">
        <w:rPr>
          <w:b/>
          <w:bCs/>
          <w:sz w:val="32"/>
          <w:szCs w:val="32"/>
          <w:lang w:val="vi-VN"/>
        </w:rPr>
        <w:lastRenderedPageBreak/>
        <w:t>CÔNG TRÌNH ĐƯỢC HOÀN THÀNH</w:t>
      </w:r>
    </w:p>
    <w:p w:rsidR="003218FF" w:rsidRPr="00D106AF" w:rsidRDefault="003218FF" w:rsidP="003218FF">
      <w:pPr>
        <w:autoSpaceDE w:val="0"/>
        <w:autoSpaceDN w:val="0"/>
        <w:adjustRightInd w:val="0"/>
        <w:spacing w:line="360" w:lineRule="auto"/>
        <w:jc w:val="center"/>
        <w:rPr>
          <w:b/>
          <w:bCs/>
          <w:sz w:val="32"/>
          <w:szCs w:val="32"/>
          <w:lang w:val="vi-VN"/>
        </w:rPr>
      </w:pPr>
      <w:r w:rsidRPr="00D106AF">
        <w:rPr>
          <w:b/>
          <w:bCs/>
          <w:sz w:val="32"/>
          <w:szCs w:val="32"/>
          <w:lang w:val="vi-VN"/>
        </w:rPr>
        <w:t>TẠI TRƯỜNG ĐẠI HỌC TÔN ĐỨC THẮNG</w:t>
      </w:r>
    </w:p>
    <w:p w:rsidR="00291721" w:rsidRPr="00D106AF" w:rsidRDefault="00291721" w:rsidP="003218FF">
      <w:pPr>
        <w:autoSpaceDE w:val="0"/>
        <w:autoSpaceDN w:val="0"/>
        <w:adjustRightInd w:val="0"/>
        <w:spacing w:line="360" w:lineRule="auto"/>
        <w:ind w:firstLine="720"/>
        <w:jc w:val="both"/>
        <w:rPr>
          <w:sz w:val="26"/>
          <w:szCs w:val="26"/>
          <w:lang w:val="vi-VN"/>
        </w:rPr>
      </w:pPr>
    </w:p>
    <w:p w:rsidR="003218FF" w:rsidRPr="00D106AF" w:rsidRDefault="003218FF" w:rsidP="003218FF">
      <w:pPr>
        <w:autoSpaceDE w:val="0"/>
        <w:autoSpaceDN w:val="0"/>
        <w:adjustRightInd w:val="0"/>
        <w:spacing w:line="360" w:lineRule="auto"/>
        <w:ind w:firstLine="720"/>
        <w:jc w:val="both"/>
        <w:rPr>
          <w:sz w:val="26"/>
          <w:szCs w:val="26"/>
          <w:lang w:val="vi-VN"/>
        </w:rPr>
      </w:pPr>
      <w:r w:rsidRPr="00D106AF">
        <w:rPr>
          <w:sz w:val="26"/>
          <w:szCs w:val="26"/>
          <w:lang w:val="vi-VN"/>
        </w:rPr>
        <w:t xml:space="preserve">Tôi xin cam đoan đây là công trình nghiên cứu của riêng tôi và được sự hướng dẫn khoa học của </w:t>
      </w:r>
      <w:r w:rsidR="000E7D48" w:rsidRPr="00D106AF">
        <w:rPr>
          <w:sz w:val="26"/>
          <w:szCs w:val="26"/>
        </w:rPr>
        <w:t>thầy Đặng Minh Thắng</w:t>
      </w:r>
      <w:r w:rsidRPr="00D106A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106AF" w:rsidRDefault="003218FF" w:rsidP="003218FF">
      <w:pPr>
        <w:autoSpaceDE w:val="0"/>
        <w:autoSpaceDN w:val="0"/>
        <w:adjustRightInd w:val="0"/>
        <w:spacing w:line="360" w:lineRule="auto"/>
        <w:ind w:firstLine="720"/>
        <w:jc w:val="both"/>
        <w:rPr>
          <w:sz w:val="26"/>
          <w:szCs w:val="26"/>
          <w:lang w:val="vi-VN"/>
        </w:rPr>
      </w:pPr>
      <w:r w:rsidRPr="00D106AF">
        <w:rPr>
          <w:sz w:val="26"/>
          <w:szCs w:val="26"/>
          <w:lang w:val="vi-VN"/>
        </w:rPr>
        <w:t>Ngoài ra, trong luận văn còn sử dụng một số nhận xét, đánh giá cũng như số liệu của các tác giả khác, cơ quan tổ chức khác đều có trích dẫn và chú thích nguồn gốc.</w:t>
      </w:r>
    </w:p>
    <w:p w:rsidR="003218FF" w:rsidRPr="00D106AF" w:rsidRDefault="003218FF" w:rsidP="003218FF">
      <w:pPr>
        <w:autoSpaceDE w:val="0"/>
        <w:autoSpaceDN w:val="0"/>
        <w:adjustRightInd w:val="0"/>
        <w:spacing w:line="360" w:lineRule="auto"/>
        <w:ind w:firstLine="720"/>
        <w:jc w:val="both"/>
        <w:rPr>
          <w:b/>
          <w:sz w:val="26"/>
          <w:szCs w:val="26"/>
          <w:lang w:val="vi-VN"/>
        </w:rPr>
      </w:pPr>
      <w:r w:rsidRPr="00D106AF">
        <w:rPr>
          <w:b/>
          <w:sz w:val="26"/>
          <w:szCs w:val="26"/>
          <w:lang w:val="vi-VN"/>
        </w:rPr>
        <w:t xml:space="preserve">Nếu phát hiện có bất kỳ sự gian lận nào tôi xin hoàn toàn chịu trách nhiệm về nội dung luận văn của mình. </w:t>
      </w:r>
      <w:r w:rsidRPr="00D106AF">
        <w:rPr>
          <w:sz w:val="26"/>
          <w:szCs w:val="26"/>
          <w:lang w:val="vi-VN"/>
        </w:rPr>
        <w:t>Trường đại học Tôn Đức Thắng không liên quan đến những vi phạm tác quyền, bản quyền do tôi gây ra trong quá trình thực hiện (nếu có).</w:t>
      </w:r>
    </w:p>
    <w:p w:rsidR="003218FF" w:rsidRPr="00D106AF" w:rsidRDefault="003218FF" w:rsidP="003218FF">
      <w:pPr>
        <w:autoSpaceDE w:val="0"/>
        <w:autoSpaceDN w:val="0"/>
        <w:adjustRightInd w:val="0"/>
        <w:spacing w:line="360" w:lineRule="auto"/>
        <w:ind w:left="3600"/>
        <w:jc w:val="center"/>
        <w:rPr>
          <w:i/>
          <w:sz w:val="26"/>
          <w:szCs w:val="26"/>
          <w:lang w:val="vi-VN"/>
        </w:rPr>
      </w:pPr>
      <w:r w:rsidRPr="00D106AF">
        <w:rPr>
          <w:i/>
          <w:sz w:val="26"/>
          <w:szCs w:val="26"/>
          <w:lang w:val="vi-VN"/>
        </w:rPr>
        <w:t xml:space="preserve">TP. Hồ Chí Minh, ngày   tháng   năm      </w:t>
      </w:r>
    </w:p>
    <w:p w:rsidR="003218FF" w:rsidRPr="00D106AF" w:rsidRDefault="003218FF" w:rsidP="00BB2B2A">
      <w:pPr>
        <w:tabs>
          <w:tab w:val="center" w:pos="6521"/>
        </w:tabs>
        <w:autoSpaceDE w:val="0"/>
        <w:autoSpaceDN w:val="0"/>
        <w:adjustRightInd w:val="0"/>
        <w:spacing w:line="360" w:lineRule="auto"/>
        <w:ind w:left="3600"/>
        <w:jc w:val="center"/>
        <w:rPr>
          <w:i/>
          <w:sz w:val="26"/>
          <w:szCs w:val="26"/>
          <w:lang w:val="vi-VN"/>
        </w:rPr>
      </w:pPr>
      <w:r w:rsidRPr="00D106AF">
        <w:rPr>
          <w:i/>
          <w:sz w:val="26"/>
          <w:szCs w:val="26"/>
          <w:lang w:val="vi-VN"/>
        </w:rPr>
        <w:t>Tác giả</w:t>
      </w:r>
    </w:p>
    <w:p w:rsidR="00447007" w:rsidRPr="00D106AF" w:rsidRDefault="00BB2B2A" w:rsidP="00BB2B2A">
      <w:pPr>
        <w:tabs>
          <w:tab w:val="center" w:pos="6379"/>
        </w:tabs>
        <w:spacing w:after="200" w:line="276" w:lineRule="auto"/>
        <w:rPr>
          <w:i/>
          <w:sz w:val="26"/>
          <w:szCs w:val="26"/>
          <w:lang w:val="vi-VN"/>
        </w:rPr>
      </w:pPr>
      <w:r w:rsidRPr="00D106AF">
        <w:rPr>
          <w:i/>
          <w:sz w:val="26"/>
          <w:szCs w:val="26"/>
          <w:lang w:val="vi-VN"/>
        </w:rPr>
        <w:tab/>
      </w:r>
      <w:r w:rsidR="003218FF" w:rsidRPr="00D106AF">
        <w:rPr>
          <w:i/>
          <w:sz w:val="26"/>
          <w:szCs w:val="26"/>
          <w:lang w:val="vi-VN"/>
        </w:rPr>
        <w:t>(ký tên và ghi rõ họ tên)</w:t>
      </w:r>
    </w:p>
    <w:p w:rsidR="00BB2B2A" w:rsidRPr="00D106AF" w:rsidRDefault="00BB2B2A" w:rsidP="00BB2B2A">
      <w:pPr>
        <w:tabs>
          <w:tab w:val="center" w:pos="6379"/>
        </w:tabs>
        <w:spacing w:after="200" w:line="276" w:lineRule="auto"/>
        <w:rPr>
          <w:i/>
          <w:sz w:val="26"/>
          <w:szCs w:val="26"/>
          <w:lang w:val="vi-VN"/>
        </w:rPr>
      </w:pPr>
    </w:p>
    <w:p w:rsidR="00BB2B2A" w:rsidRPr="00D106AF" w:rsidRDefault="00BB2B2A" w:rsidP="00BB2B2A">
      <w:pPr>
        <w:tabs>
          <w:tab w:val="center" w:pos="6379"/>
        </w:tabs>
        <w:spacing w:after="200" w:line="276" w:lineRule="auto"/>
        <w:rPr>
          <w:i/>
          <w:sz w:val="26"/>
          <w:szCs w:val="26"/>
        </w:rPr>
      </w:pPr>
      <w:r w:rsidRPr="00D106AF">
        <w:rPr>
          <w:i/>
          <w:sz w:val="26"/>
          <w:szCs w:val="26"/>
          <w:lang w:val="vi-VN"/>
        </w:rPr>
        <w:tab/>
        <w:t xml:space="preserve">Nguyễn </w:t>
      </w:r>
      <w:r w:rsidR="00B31D75" w:rsidRPr="00D106AF">
        <w:rPr>
          <w:i/>
          <w:sz w:val="26"/>
          <w:szCs w:val="26"/>
        </w:rPr>
        <w:t>Hoàng Thuận</w:t>
      </w:r>
    </w:p>
    <w:p w:rsidR="00BB2B2A" w:rsidRPr="00D106AF" w:rsidRDefault="00BB2B2A" w:rsidP="00BB2B2A">
      <w:pPr>
        <w:tabs>
          <w:tab w:val="center" w:pos="6379"/>
        </w:tabs>
        <w:spacing w:after="200" w:line="276" w:lineRule="auto"/>
        <w:rPr>
          <w:i/>
          <w:sz w:val="26"/>
          <w:szCs w:val="26"/>
          <w:lang w:val="vi-VN"/>
        </w:rPr>
      </w:pPr>
    </w:p>
    <w:p w:rsidR="00BB2B2A" w:rsidRPr="00D106AF" w:rsidRDefault="00BB2B2A" w:rsidP="00BB2B2A">
      <w:pPr>
        <w:tabs>
          <w:tab w:val="center" w:pos="6379"/>
        </w:tabs>
        <w:spacing w:after="200" w:line="276" w:lineRule="auto"/>
        <w:rPr>
          <w:i/>
          <w:sz w:val="26"/>
          <w:szCs w:val="26"/>
          <w:lang w:val="vi-VN"/>
        </w:rPr>
      </w:pPr>
    </w:p>
    <w:p w:rsidR="00BB2B2A" w:rsidRPr="00D106AF" w:rsidRDefault="00BB2B2A" w:rsidP="00BB2B2A">
      <w:pPr>
        <w:tabs>
          <w:tab w:val="center" w:pos="6379"/>
        </w:tabs>
        <w:spacing w:after="200" w:line="276" w:lineRule="auto"/>
        <w:rPr>
          <w:i/>
          <w:sz w:val="26"/>
          <w:szCs w:val="26"/>
          <w:lang w:val="vi-VN"/>
        </w:rPr>
      </w:pPr>
    </w:p>
    <w:p w:rsidR="00BB2B2A" w:rsidRPr="00D106AF" w:rsidRDefault="00BB2B2A" w:rsidP="00BB2B2A">
      <w:pPr>
        <w:tabs>
          <w:tab w:val="center" w:pos="6379"/>
        </w:tabs>
        <w:spacing w:after="200" w:line="276" w:lineRule="auto"/>
        <w:rPr>
          <w:i/>
          <w:sz w:val="26"/>
          <w:szCs w:val="26"/>
        </w:rPr>
      </w:pPr>
      <w:r w:rsidRPr="00D106AF">
        <w:rPr>
          <w:i/>
          <w:sz w:val="26"/>
          <w:szCs w:val="26"/>
          <w:lang w:val="vi-VN"/>
        </w:rPr>
        <w:tab/>
      </w:r>
      <w:r w:rsidR="00B31D75" w:rsidRPr="00D106AF">
        <w:rPr>
          <w:i/>
          <w:sz w:val="26"/>
          <w:szCs w:val="26"/>
        </w:rPr>
        <w:t>Thanh Đại Khoa</w:t>
      </w:r>
    </w:p>
    <w:p w:rsidR="00BB2B2A" w:rsidRPr="00D106AF" w:rsidRDefault="00BB2B2A">
      <w:pPr>
        <w:spacing w:after="200" w:line="276" w:lineRule="auto"/>
        <w:rPr>
          <w:i/>
          <w:sz w:val="26"/>
          <w:szCs w:val="26"/>
          <w:lang w:val="vi-VN"/>
        </w:rPr>
      </w:pPr>
    </w:p>
    <w:p w:rsidR="003C69F2" w:rsidRPr="00D106AF" w:rsidRDefault="003C69F2" w:rsidP="009B7D4F">
      <w:pPr>
        <w:pStyle w:val="Tiucctrangmu"/>
        <w:rPr>
          <w:lang w:val="vi-VN"/>
        </w:rPr>
        <w:sectPr w:rsidR="003C69F2" w:rsidRPr="00D106AF" w:rsidSect="003C69F2">
          <w:pgSz w:w="12240" w:h="15840"/>
          <w:pgMar w:top="1985" w:right="1134" w:bottom="1701" w:left="1985" w:header="720" w:footer="720" w:gutter="0"/>
          <w:pgNumType w:fmt="lowerRoman"/>
          <w:cols w:space="720"/>
          <w:docGrid w:linePitch="360"/>
        </w:sectPr>
      </w:pPr>
    </w:p>
    <w:p w:rsidR="007E6AB9" w:rsidRPr="00D106AF" w:rsidRDefault="007E6AB9" w:rsidP="003C69F2">
      <w:pPr>
        <w:pStyle w:val="Chng"/>
        <w:jc w:val="center"/>
      </w:pPr>
      <w:bookmarkStart w:id="3" w:name="_Toc387692857"/>
      <w:bookmarkStart w:id="4" w:name="_Toc26871901"/>
      <w:r w:rsidRPr="00D106AF">
        <w:lastRenderedPageBreak/>
        <w:t>MỤC LỤC</w:t>
      </w:r>
      <w:bookmarkEnd w:id="3"/>
      <w:bookmarkEnd w:id="4"/>
    </w:p>
    <w:p w:rsidR="00973CA0" w:rsidRPr="00D106AF" w:rsidRDefault="00973CA0">
      <w:pPr>
        <w:pStyle w:val="TOC1"/>
        <w:tabs>
          <w:tab w:val="right" w:leader="dot" w:pos="9250"/>
        </w:tabs>
        <w:rPr>
          <w:rFonts w:asciiTheme="minorHAnsi" w:eastAsiaTheme="minorEastAsia" w:hAnsiTheme="minorHAnsi" w:cstheme="minorBidi"/>
          <w:noProof/>
          <w:sz w:val="22"/>
          <w:szCs w:val="22"/>
        </w:rPr>
      </w:pPr>
      <w:r w:rsidRPr="00D106AF">
        <w:rPr>
          <w:szCs w:val="26"/>
        </w:rPr>
        <w:fldChar w:fldCharType="begin"/>
      </w:r>
      <w:r w:rsidRPr="00D106AF">
        <w:rPr>
          <w:szCs w:val="26"/>
        </w:rPr>
        <w:instrText xml:space="preserve"> TOC \h \z \t "Chương,1,Tiểu mục cấp 1,2,Tiểu mục cấp 2,3,Tiểu mục cấp 3,4" </w:instrText>
      </w:r>
      <w:r w:rsidRPr="00D106AF">
        <w:rPr>
          <w:szCs w:val="26"/>
        </w:rPr>
        <w:fldChar w:fldCharType="separate"/>
      </w:r>
      <w:hyperlink w:anchor="_Toc26871898" w:history="1">
        <w:r w:rsidRPr="00D106AF">
          <w:rPr>
            <w:rStyle w:val="Hyperlink"/>
            <w:bCs/>
            <w:iCs/>
            <w:noProof/>
            <w:lang w:val="vi-VN"/>
          </w:rPr>
          <w:t>THÀNH PHỐ HỒ CHÍ MINH, NĂM 201</w:t>
        </w:r>
        <w:r w:rsidRPr="00D106AF">
          <w:rPr>
            <w:rStyle w:val="Hyperlink"/>
            <w:bCs/>
            <w:iCs/>
            <w:noProof/>
          </w:rPr>
          <w:t>9</w:t>
        </w:r>
        <w:r w:rsidRPr="00D106AF">
          <w:rPr>
            <w:noProof/>
            <w:webHidden/>
          </w:rPr>
          <w:tab/>
        </w:r>
        <w:r w:rsidRPr="00D106AF">
          <w:rPr>
            <w:noProof/>
            <w:webHidden/>
          </w:rPr>
          <w:fldChar w:fldCharType="begin"/>
        </w:r>
        <w:r w:rsidRPr="00D106AF">
          <w:rPr>
            <w:noProof/>
            <w:webHidden/>
          </w:rPr>
          <w:instrText xml:space="preserve"> PAGEREF _Toc26871898 \h </w:instrText>
        </w:r>
        <w:r w:rsidRPr="00D106AF">
          <w:rPr>
            <w:noProof/>
            <w:webHidden/>
          </w:rPr>
        </w:r>
        <w:r w:rsidRPr="00D106AF">
          <w:rPr>
            <w:noProof/>
            <w:webHidden/>
          </w:rPr>
          <w:fldChar w:fldCharType="separate"/>
        </w:r>
        <w:r w:rsidRPr="00D106AF">
          <w:rPr>
            <w:noProof/>
            <w:webHidden/>
          </w:rPr>
          <w:t>ii</w:t>
        </w:r>
        <w:r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899" w:history="1">
        <w:r w:rsidR="00973CA0" w:rsidRPr="00D106AF">
          <w:rPr>
            <w:rStyle w:val="Hyperlink"/>
            <w:noProof/>
            <w:lang w:val="vi-VN"/>
          </w:rPr>
          <w:t>LỜI CẢM ƠN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_Toc26871899 \h </w:instrText>
        </w:r>
        <w:r w:rsidR="00973CA0" w:rsidRPr="00D106AF">
          <w:rPr>
            <w:noProof/>
            <w:webHidden/>
          </w:rPr>
        </w:r>
        <w:r w:rsidR="00973CA0" w:rsidRPr="00D106AF">
          <w:rPr>
            <w:noProof/>
            <w:webHidden/>
          </w:rPr>
          <w:fldChar w:fldCharType="separate"/>
        </w:r>
        <w:r w:rsidR="00973CA0" w:rsidRPr="00D106AF">
          <w:rPr>
            <w:noProof/>
            <w:webHidden/>
          </w:rPr>
          <w:t>iii</w:t>
        </w:r>
        <w:r w:rsidR="00973CA0"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901" w:history="1">
        <w:r w:rsidR="00973CA0" w:rsidRPr="00D106AF">
          <w:rPr>
            <w:rStyle w:val="Hyperlink"/>
            <w:noProof/>
          </w:rPr>
          <w:t>MỤC LỤC</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_Toc26871901 \h </w:instrText>
        </w:r>
        <w:r w:rsidR="00973CA0" w:rsidRPr="00D106AF">
          <w:rPr>
            <w:noProof/>
            <w:webHidden/>
          </w:rPr>
        </w:r>
        <w:r w:rsidR="00973CA0" w:rsidRPr="00D106AF">
          <w:rPr>
            <w:noProof/>
            <w:webHidden/>
          </w:rPr>
          <w:fldChar w:fldCharType="separate"/>
        </w:r>
        <w:r w:rsidR="00973CA0" w:rsidRPr="00D106AF">
          <w:rPr>
            <w:noProof/>
            <w:webHidden/>
          </w:rPr>
          <w:t>6</w:t>
        </w:r>
        <w:r w:rsidR="00973CA0"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904" w:history="1">
        <w:r w:rsidR="00973CA0" w:rsidRPr="00D106AF">
          <w:rPr>
            <w:rStyle w:val="Hyperlink"/>
            <w:noProof/>
          </w:rPr>
          <w:t>CHƯƠNG 1 – MỞ ĐẦU</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_Toc26871904 \h </w:instrText>
        </w:r>
        <w:r w:rsidR="00973CA0" w:rsidRPr="00D106AF">
          <w:rPr>
            <w:noProof/>
            <w:webHidden/>
          </w:rPr>
        </w:r>
        <w:r w:rsidR="00973CA0" w:rsidRPr="00D106AF">
          <w:rPr>
            <w:noProof/>
            <w:webHidden/>
          </w:rPr>
          <w:fldChar w:fldCharType="separate"/>
        </w:r>
        <w:r w:rsidR="00973CA0" w:rsidRPr="00D106AF">
          <w:rPr>
            <w:noProof/>
            <w:webHidden/>
          </w:rPr>
          <w:t>16</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05" w:history="1">
        <w:r w:rsidR="00973CA0" w:rsidRPr="00D106AF">
          <w:rPr>
            <w:rStyle w:val="Hyperlink"/>
            <w:noProof/>
          </w:rPr>
          <w:t>1.1. Giới thiệu</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_Toc26871905 \h </w:instrText>
        </w:r>
        <w:r w:rsidR="00973CA0" w:rsidRPr="00D106AF">
          <w:rPr>
            <w:noProof/>
            <w:webHidden/>
          </w:rPr>
        </w:r>
        <w:r w:rsidR="00973CA0" w:rsidRPr="00D106AF">
          <w:rPr>
            <w:noProof/>
            <w:webHidden/>
          </w:rPr>
          <w:fldChar w:fldCharType="separate"/>
        </w:r>
        <w:r w:rsidR="00973CA0" w:rsidRPr="00D106AF">
          <w:rPr>
            <w:noProof/>
            <w:webHidden/>
          </w:rPr>
          <w:t>16</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06" w:history="1">
        <w:r w:rsidR="00973CA0" w:rsidRPr="00D106AF">
          <w:rPr>
            <w:rStyle w:val="Hyperlink"/>
            <w:noProof/>
          </w:rPr>
          <w:t>1.2. Các nhóm chức năng của hệ thống website</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_Toc26871906 \h </w:instrText>
        </w:r>
        <w:r w:rsidR="00973CA0" w:rsidRPr="00D106AF">
          <w:rPr>
            <w:noProof/>
            <w:webHidden/>
          </w:rPr>
        </w:r>
        <w:r w:rsidR="00973CA0" w:rsidRPr="00D106AF">
          <w:rPr>
            <w:noProof/>
            <w:webHidden/>
          </w:rPr>
          <w:fldChar w:fldCharType="separate"/>
        </w:r>
        <w:r w:rsidR="00973CA0" w:rsidRPr="00D106AF">
          <w:rPr>
            <w:noProof/>
            <w:webHidden/>
          </w:rPr>
          <w:t>16</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07" w:history="1">
        <w:r w:rsidR="00973CA0" w:rsidRPr="00D106AF">
          <w:rPr>
            <w:rStyle w:val="Hyperlink"/>
            <w:noProof/>
          </w:rPr>
          <w:t>1.3 Xác định các tác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_Toc26871907 \h </w:instrText>
        </w:r>
        <w:r w:rsidR="00973CA0" w:rsidRPr="00D106AF">
          <w:rPr>
            <w:noProof/>
            <w:webHidden/>
          </w:rPr>
        </w:r>
        <w:r w:rsidR="00973CA0" w:rsidRPr="00D106AF">
          <w:rPr>
            <w:noProof/>
            <w:webHidden/>
          </w:rPr>
          <w:fldChar w:fldCharType="separate"/>
        </w:r>
        <w:r w:rsidR="00973CA0" w:rsidRPr="00D106AF">
          <w:rPr>
            <w:noProof/>
            <w:webHidden/>
          </w:rPr>
          <w:t>16</w:t>
        </w:r>
        <w:r w:rsidR="00973CA0"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908" w:history="1">
        <w:r w:rsidR="00973CA0" w:rsidRPr="00D106AF">
          <w:rPr>
            <w:rStyle w:val="Hyperlink"/>
            <w:noProof/>
          </w:rPr>
          <w:t>CHƯƠNG 2 – XÁC ĐỊNH CÁC USE CASE, CÁC GÓI USE CASE VÀ XÂY DỰNG BIỂU ĐỒ Use Case CHI TIẾT</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_Toc26871908 \h </w:instrText>
        </w:r>
        <w:r w:rsidR="00973CA0" w:rsidRPr="00D106AF">
          <w:rPr>
            <w:noProof/>
            <w:webHidden/>
          </w:rPr>
        </w:r>
        <w:r w:rsidR="00973CA0" w:rsidRPr="00D106AF">
          <w:rPr>
            <w:noProof/>
            <w:webHidden/>
          </w:rPr>
          <w:fldChar w:fldCharType="separate"/>
        </w:r>
        <w:r w:rsidR="00973CA0" w:rsidRPr="00D106AF">
          <w:rPr>
            <w:noProof/>
            <w:webHidden/>
          </w:rPr>
          <w:t>17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09" w:history="1">
        <w:r w:rsidR="00973CA0" w:rsidRPr="00D106AF">
          <w:rPr>
            <w:rStyle w:val="Hyperlink"/>
            <w:noProof/>
          </w:rPr>
          <w:t>2.1 Xác định các Use case</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_Toc26871909 \h </w:instrText>
        </w:r>
        <w:r w:rsidR="00973CA0" w:rsidRPr="00D106AF">
          <w:rPr>
            <w:noProof/>
            <w:webHidden/>
          </w:rPr>
        </w:r>
        <w:r w:rsidR="00973CA0" w:rsidRPr="00D106AF">
          <w:rPr>
            <w:noProof/>
            <w:webHidden/>
          </w:rPr>
          <w:fldChar w:fldCharType="separate"/>
        </w:r>
        <w:r w:rsidR="00973CA0" w:rsidRPr="00D106AF">
          <w:rPr>
            <w:noProof/>
            <w:webHidden/>
          </w:rPr>
          <w:t>17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0" w:history="1">
        <w:r w:rsidR="00973CA0" w:rsidRPr="00D106AF">
          <w:rPr>
            <w:rStyle w:val="Hyperlink"/>
            <w:noProof/>
          </w:rPr>
          <w:t>2.2 Biểu đồ do Use Case tổng quát</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_Toc26871910 \h </w:instrText>
        </w:r>
        <w:r w:rsidR="00973CA0" w:rsidRPr="00D106AF">
          <w:rPr>
            <w:noProof/>
            <w:webHidden/>
          </w:rPr>
        </w:r>
        <w:r w:rsidR="00973CA0" w:rsidRPr="00D106AF">
          <w:rPr>
            <w:noProof/>
            <w:webHidden/>
          </w:rPr>
          <w:fldChar w:fldCharType="separate"/>
        </w:r>
        <w:r w:rsidR="00973CA0" w:rsidRPr="00D106AF">
          <w:rPr>
            <w:noProof/>
            <w:webHidden/>
          </w:rPr>
          <w:t>18</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1" w:history="1">
        <w:r w:rsidR="00973CA0" w:rsidRPr="00D106AF">
          <w:rPr>
            <w:rStyle w:val="Hyperlink"/>
            <w:noProof/>
          </w:rPr>
          <w:t>2.3 Xác định các gói Use Case, biểu đồ Use Case chi tiết</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_Toc26871911 \h </w:instrText>
        </w:r>
        <w:r w:rsidR="00973CA0" w:rsidRPr="00D106AF">
          <w:rPr>
            <w:noProof/>
            <w:webHidden/>
          </w:rPr>
        </w:r>
        <w:r w:rsidR="00973CA0" w:rsidRPr="00D106AF">
          <w:rPr>
            <w:noProof/>
            <w:webHidden/>
          </w:rPr>
          <w:fldChar w:fldCharType="separate"/>
        </w:r>
        <w:r w:rsidR="00973CA0" w:rsidRPr="00D106AF">
          <w:rPr>
            <w:noProof/>
            <w:webHidden/>
          </w:rPr>
          <w:t>18</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2" w:history="1">
        <w:r w:rsidR="00973CA0" w:rsidRPr="00D106AF">
          <w:rPr>
            <w:rStyle w:val="Hyperlink"/>
            <w:noProof/>
          </w:rPr>
          <w:t>2.3.1 Gói Use Case Đăng ký, đăng nhập</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_Toc26871912 \h </w:instrText>
        </w:r>
        <w:r w:rsidR="00973CA0" w:rsidRPr="00D106AF">
          <w:rPr>
            <w:noProof/>
            <w:webHidden/>
          </w:rPr>
        </w:r>
        <w:r w:rsidR="00973CA0" w:rsidRPr="00D106AF">
          <w:rPr>
            <w:noProof/>
            <w:webHidden/>
          </w:rPr>
          <w:fldChar w:fldCharType="separate"/>
        </w:r>
        <w:r w:rsidR="00973CA0" w:rsidRPr="00D106AF">
          <w:rPr>
            <w:noProof/>
            <w:webHidden/>
          </w:rPr>
          <w:t>19</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4" w:history="1">
        <w:r w:rsidR="00973CA0" w:rsidRPr="00D106AF">
          <w:rPr>
            <w:rStyle w:val="Hyperlink"/>
            <w:noProof/>
          </w:rPr>
          <w:t>2.3.2 Gói Use Case Quản lý thông tin cá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_Toc26871914 \h </w:instrText>
        </w:r>
        <w:r w:rsidR="00973CA0" w:rsidRPr="00D106AF">
          <w:rPr>
            <w:noProof/>
            <w:webHidden/>
          </w:rPr>
        </w:r>
        <w:r w:rsidR="00973CA0" w:rsidRPr="00D106AF">
          <w:rPr>
            <w:noProof/>
            <w:webHidden/>
          </w:rPr>
          <w:fldChar w:fldCharType="separate"/>
        </w:r>
        <w:r w:rsidR="00973CA0" w:rsidRPr="00D106AF">
          <w:rPr>
            <w:noProof/>
            <w:webHidden/>
          </w:rPr>
          <w:t>19</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6" w:history="1">
        <w:r w:rsidR="00973CA0" w:rsidRPr="00D106AF">
          <w:rPr>
            <w:rStyle w:val="Hyperlink"/>
            <w:noProof/>
          </w:rPr>
          <w:t>2.3.3 Gói Use Case Quản lý danh sách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_Toc26871916 \h </w:instrText>
        </w:r>
        <w:r w:rsidR="00973CA0" w:rsidRPr="00D106AF">
          <w:rPr>
            <w:noProof/>
            <w:webHidden/>
          </w:rPr>
        </w:r>
        <w:r w:rsidR="00973CA0" w:rsidRPr="00D106AF">
          <w:rPr>
            <w:noProof/>
            <w:webHidden/>
          </w:rPr>
          <w:fldChar w:fldCharType="separate"/>
        </w:r>
        <w:r w:rsidR="00973CA0" w:rsidRPr="00D106AF">
          <w:rPr>
            <w:noProof/>
            <w:webHidden/>
          </w:rPr>
          <w:t>20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18" w:history="1">
        <w:r w:rsidR="00973CA0" w:rsidRPr="00D106AF">
          <w:rPr>
            <w:rStyle w:val="Hyperlink"/>
            <w:noProof/>
          </w:rPr>
          <w:t>2.3.4 Gói Use Case Quản lý danh mục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_Toc26871918 \h </w:instrText>
        </w:r>
        <w:r w:rsidR="00973CA0" w:rsidRPr="00D106AF">
          <w:rPr>
            <w:noProof/>
            <w:webHidden/>
          </w:rPr>
        </w:r>
        <w:r w:rsidR="00973CA0" w:rsidRPr="00D106AF">
          <w:rPr>
            <w:noProof/>
            <w:webHidden/>
          </w:rPr>
          <w:fldChar w:fldCharType="separate"/>
        </w:r>
        <w:r w:rsidR="00973CA0" w:rsidRPr="00D106AF">
          <w:rPr>
            <w:noProof/>
            <w:webHidden/>
          </w:rPr>
          <w:t>20</w:t>
        </w:r>
        <w:r w:rsidR="00973CA0" w:rsidRPr="00D106AF">
          <w:rPr>
            <w:noProof/>
            <w:webHidden/>
          </w:rPr>
          <w:fldChar w:fldCharType="end"/>
        </w:r>
      </w:hyperlink>
    </w:p>
    <w:p w:rsidR="00973CA0" w:rsidRPr="00D106AF" w:rsidRDefault="00EA533A" w:rsidP="00973CA0">
      <w:pPr>
        <w:pStyle w:val="TOC2"/>
        <w:tabs>
          <w:tab w:val="right" w:leader="dot" w:pos="9250"/>
        </w:tabs>
        <w:rPr>
          <w:rFonts w:asciiTheme="minorHAnsi" w:eastAsiaTheme="minorEastAsia" w:hAnsiTheme="minorHAnsi" w:cstheme="minorBidi"/>
          <w:noProof/>
          <w:sz w:val="22"/>
          <w:szCs w:val="22"/>
        </w:rPr>
      </w:pPr>
      <w:hyperlink w:anchor="_Toc26871920" w:history="1">
        <w:r w:rsidR="00973CA0" w:rsidRPr="00D106AF">
          <w:rPr>
            <w:rStyle w:val="Hyperlink"/>
            <w:noProof/>
          </w:rPr>
          <w:t>2.3.5 Gói Use Case Mua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_Toc26871920 \h </w:instrText>
        </w:r>
        <w:r w:rsidR="00973CA0" w:rsidRPr="00D106AF">
          <w:rPr>
            <w:noProof/>
            <w:webHidden/>
          </w:rPr>
        </w:r>
        <w:r w:rsidR="00973CA0" w:rsidRPr="00D106AF">
          <w:rPr>
            <w:noProof/>
            <w:webHidden/>
          </w:rPr>
          <w:fldChar w:fldCharType="separate"/>
        </w:r>
        <w:r w:rsidR="00973CA0" w:rsidRPr="00D106AF">
          <w:rPr>
            <w:noProof/>
            <w:webHidden/>
          </w:rPr>
          <w:t>20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22" w:history="1">
        <w:r w:rsidR="00973CA0" w:rsidRPr="00D106AF">
          <w:rPr>
            <w:rStyle w:val="Hyperlink"/>
            <w:noProof/>
          </w:rPr>
          <w:t>2.3.6 Gói Use Case Xử lý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_Toc26871922 \h </w:instrText>
        </w:r>
        <w:r w:rsidR="00973CA0" w:rsidRPr="00D106AF">
          <w:rPr>
            <w:noProof/>
            <w:webHidden/>
          </w:rPr>
        </w:r>
        <w:r w:rsidR="00973CA0" w:rsidRPr="00D106AF">
          <w:rPr>
            <w:noProof/>
            <w:webHidden/>
          </w:rPr>
          <w:fldChar w:fldCharType="separate"/>
        </w:r>
        <w:r w:rsidR="00973CA0" w:rsidRPr="00D106AF">
          <w:rPr>
            <w:noProof/>
            <w:webHidden/>
          </w:rPr>
          <w:t>20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24" w:history="1">
        <w:r w:rsidR="00973CA0" w:rsidRPr="00D106AF">
          <w:rPr>
            <w:rStyle w:val="Hyperlink"/>
            <w:noProof/>
          </w:rPr>
          <w:t>2.3.7 Gói Use Case Bảo hành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_Toc26871924 \h </w:instrText>
        </w:r>
        <w:r w:rsidR="00973CA0" w:rsidRPr="00D106AF">
          <w:rPr>
            <w:noProof/>
            <w:webHidden/>
          </w:rPr>
        </w:r>
        <w:r w:rsidR="00973CA0" w:rsidRPr="00D106AF">
          <w:rPr>
            <w:noProof/>
            <w:webHidden/>
          </w:rPr>
          <w:fldChar w:fldCharType="separate"/>
        </w:r>
        <w:r w:rsidR="00973CA0" w:rsidRPr="00D106AF">
          <w:rPr>
            <w:noProof/>
            <w:webHidden/>
          </w:rPr>
          <w:t>21</w:t>
        </w:r>
        <w:r w:rsidR="00973CA0"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926" w:history="1">
        <w:r w:rsidR="00973CA0" w:rsidRPr="00D106AF">
          <w:rPr>
            <w:rStyle w:val="Hyperlink"/>
            <w:noProof/>
          </w:rPr>
          <w:t>CHƯƠNG 3 – ĐẶC TẢ CÁC USE CASE</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_Toc26871926 \h </w:instrText>
        </w:r>
        <w:r w:rsidR="00973CA0" w:rsidRPr="00D106AF">
          <w:rPr>
            <w:noProof/>
            <w:webHidden/>
          </w:rPr>
        </w:r>
        <w:r w:rsidR="00973CA0" w:rsidRPr="00D106AF">
          <w:rPr>
            <w:noProof/>
            <w:webHidden/>
          </w:rPr>
          <w:fldChar w:fldCharType="separate"/>
        </w:r>
        <w:r w:rsidR="00973CA0" w:rsidRPr="00D106AF">
          <w:rPr>
            <w:noProof/>
            <w:webHidden/>
          </w:rPr>
          <w:t>21</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27" w:history="1">
        <w:r w:rsidR="00973CA0" w:rsidRPr="00D106AF">
          <w:rPr>
            <w:rStyle w:val="Hyperlink"/>
            <w:noProof/>
          </w:rPr>
          <w:t>3.1 Hệ thống đăng ký, đăng nhập</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_Toc26871927 \h </w:instrText>
        </w:r>
        <w:r w:rsidR="00973CA0" w:rsidRPr="00D106AF">
          <w:rPr>
            <w:noProof/>
            <w:webHidden/>
          </w:rPr>
        </w:r>
        <w:r w:rsidR="00973CA0" w:rsidRPr="00D106AF">
          <w:rPr>
            <w:noProof/>
            <w:webHidden/>
          </w:rPr>
          <w:fldChar w:fldCharType="separate"/>
        </w:r>
        <w:r w:rsidR="00973CA0" w:rsidRPr="00D106AF">
          <w:rPr>
            <w:noProof/>
            <w:webHidden/>
          </w:rPr>
          <w:t>21</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28" w:history="1">
        <w:r w:rsidR="00973CA0" w:rsidRPr="00D106AF">
          <w:rPr>
            <w:rStyle w:val="Hyperlink"/>
            <w:noProof/>
          </w:rPr>
          <w:t>3.1.1 Đặc tả Use Case đăng ký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_Toc26871928 \h </w:instrText>
        </w:r>
        <w:r w:rsidR="00973CA0" w:rsidRPr="00D106AF">
          <w:rPr>
            <w:noProof/>
            <w:webHidden/>
          </w:rPr>
        </w:r>
        <w:r w:rsidR="00973CA0" w:rsidRPr="00D106AF">
          <w:rPr>
            <w:noProof/>
            <w:webHidden/>
          </w:rPr>
          <w:fldChar w:fldCharType="separate"/>
        </w:r>
        <w:r w:rsidR="00973CA0" w:rsidRPr="00D106AF">
          <w:rPr>
            <w:noProof/>
            <w:webHidden/>
          </w:rPr>
          <w:t>21</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29" w:history="1">
        <w:r w:rsidR="00973CA0" w:rsidRPr="00D106AF">
          <w:rPr>
            <w:rStyle w:val="Hyperlink"/>
            <w:noProof/>
          </w:rPr>
          <w:t>3.1.2 Đặc tả Use Case đăng nhập</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_Toc26871929 \h </w:instrText>
        </w:r>
        <w:r w:rsidR="00973CA0" w:rsidRPr="00D106AF">
          <w:rPr>
            <w:noProof/>
            <w:webHidden/>
          </w:rPr>
        </w:r>
        <w:r w:rsidR="00973CA0" w:rsidRPr="00D106AF">
          <w:rPr>
            <w:noProof/>
            <w:webHidden/>
          </w:rPr>
          <w:fldChar w:fldCharType="separate"/>
        </w:r>
        <w:r w:rsidR="00973CA0" w:rsidRPr="00D106AF">
          <w:rPr>
            <w:noProof/>
            <w:webHidden/>
          </w:rPr>
          <w:t>22</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30" w:history="1">
        <w:r w:rsidR="00973CA0" w:rsidRPr="00D106AF">
          <w:rPr>
            <w:rStyle w:val="Hyperlink"/>
            <w:noProof/>
          </w:rPr>
          <w:t>3.2. Hệ thống xem thông tin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_Toc26871930 \h </w:instrText>
        </w:r>
        <w:r w:rsidR="00973CA0" w:rsidRPr="00D106AF">
          <w:rPr>
            <w:noProof/>
            <w:webHidden/>
          </w:rPr>
        </w:r>
        <w:r w:rsidR="00973CA0" w:rsidRPr="00D106AF">
          <w:rPr>
            <w:noProof/>
            <w:webHidden/>
          </w:rPr>
          <w:fldChar w:fldCharType="separate"/>
        </w:r>
        <w:r w:rsidR="00973CA0" w:rsidRPr="00D106AF">
          <w:rPr>
            <w:noProof/>
            <w:webHidden/>
          </w:rPr>
          <w:t>23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1" w:history="1">
        <w:r w:rsidR="00973CA0" w:rsidRPr="00D106AF">
          <w:rPr>
            <w:rStyle w:val="Hyperlink"/>
            <w:noProof/>
          </w:rPr>
          <w:t>3.2.1. Đặc tả Use Case xem thông tin giỏ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_Toc26871931 \h </w:instrText>
        </w:r>
        <w:r w:rsidR="00973CA0" w:rsidRPr="00D106AF">
          <w:rPr>
            <w:noProof/>
            <w:webHidden/>
          </w:rPr>
        </w:r>
        <w:r w:rsidR="00973CA0" w:rsidRPr="00D106AF">
          <w:rPr>
            <w:noProof/>
            <w:webHidden/>
          </w:rPr>
          <w:fldChar w:fldCharType="separate"/>
        </w:r>
        <w:r w:rsidR="00973CA0" w:rsidRPr="00D106AF">
          <w:rPr>
            <w:noProof/>
            <w:webHidden/>
          </w:rPr>
          <w:t>23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2" w:history="1">
        <w:r w:rsidR="00973CA0" w:rsidRPr="00D106AF">
          <w:rPr>
            <w:rStyle w:val="Hyperlink"/>
            <w:noProof/>
          </w:rPr>
          <w:t>3.2.2. Đặc tả Use Case xem thông tin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_Toc26871932 \h </w:instrText>
        </w:r>
        <w:r w:rsidR="00973CA0" w:rsidRPr="00D106AF">
          <w:rPr>
            <w:noProof/>
            <w:webHidden/>
          </w:rPr>
        </w:r>
        <w:r w:rsidR="00973CA0" w:rsidRPr="00D106AF">
          <w:rPr>
            <w:noProof/>
            <w:webHidden/>
          </w:rPr>
          <w:fldChar w:fldCharType="separate"/>
        </w:r>
        <w:r w:rsidR="00973CA0" w:rsidRPr="00D106AF">
          <w:rPr>
            <w:noProof/>
            <w:webHidden/>
          </w:rPr>
          <w:t>23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3" w:history="1">
        <w:r w:rsidR="00973CA0" w:rsidRPr="00D106AF">
          <w:rPr>
            <w:rStyle w:val="Hyperlink"/>
            <w:noProof/>
          </w:rPr>
          <w:t>3.2.3. Đặc tả Use Case xem thông tin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_Toc26871933 \h </w:instrText>
        </w:r>
        <w:r w:rsidR="00973CA0" w:rsidRPr="00D106AF">
          <w:rPr>
            <w:noProof/>
            <w:webHidden/>
          </w:rPr>
        </w:r>
        <w:r w:rsidR="00973CA0" w:rsidRPr="00D106AF">
          <w:rPr>
            <w:noProof/>
            <w:webHidden/>
          </w:rPr>
          <w:fldChar w:fldCharType="separate"/>
        </w:r>
        <w:r w:rsidR="00973CA0" w:rsidRPr="00D106AF">
          <w:rPr>
            <w:noProof/>
            <w:webHidden/>
          </w:rPr>
          <w:t>24</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4" w:history="1">
        <w:r w:rsidR="00973CA0" w:rsidRPr="00D106AF">
          <w:rPr>
            <w:rStyle w:val="Hyperlink"/>
            <w:noProof/>
          </w:rPr>
          <w:t>3.2.4. Đặc tả Use Case xem thông tin cá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_Toc26871934 \h </w:instrText>
        </w:r>
        <w:r w:rsidR="00973CA0" w:rsidRPr="00D106AF">
          <w:rPr>
            <w:noProof/>
            <w:webHidden/>
          </w:rPr>
        </w:r>
        <w:r w:rsidR="00973CA0" w:rsidRPr="00D106AF">
          <w:rPr>
            <w:noProof/>
            <w:webHidden/>
          </w:rPr>
          <w:fldChar w:fldCharType="separate"/>
        </w:r>
        <w:r w:rsidR="00973CA0" w:rsidRPr="00D106AF">
          <w:rPr>
            <w:noProof/>
            <w:webHidden/>
          </w:rPr>
          <w:t>24</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35" w:history="1">
        <w:r w:rsidR="00973CA0" w:rsidRPr="00D106AF">
          <w:rPr>
            <w:rStyle w:val="Hyperlink"/>
            <w:noProof/>
          </w:rPr>
          <w:t>3.3. Hệ thống quản lý thông tin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_Toc26871935 \h </w:instrText>
        </w:r>
        <w:r w:rsidR="00973CA0" w:rsidRPr="00D106AF">
          <w:rPr>
            <w:noProof/>
            <w:webHidden/>
          </w:rPr>
        </w:r>
        <w:r w:rsidR="00973CA0" w:rsidRPr="00D106AF">
          <w:rPr>
            <w:noProof/>
            <w:webHidden/>
          </w:rPr>
          <w:fldChar w:fldCharType="separate"/>
        </w:r>
        <w:r w:rsidR="00973CA0" w:rsidRPr="00D106AF">
          <w:rPr>
            <w:noProof/>
            <w:webHidden/>
          </w:rPr>
          <w:t>24</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6" w:history="1">
        <w:r w:rsidR="00973CA0" w:rsidRPr="00D106AF">
          <w:rPr>
            <w:rStyle w:val="Hyperlink"/>
            <w:noProof/>
          </w:rPr>
          <w:t>3.3.1. Đặc tả Use Case sửa thông tin cá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_Toc26871936 \h </w:instrText>
        </w:r>
        <w:r w:rsidR="00973CA0" w:rsidRPr="00D106AF">
          <w:rPr>
            <w:noProof/>
            <w:webHidden/>
          </w:rPr>
        </w:r>
        <w:r w:rsidR="00973CA0" w:rsidRPr="00D106AF">
          <w:rPr>
            <w:noProof/>
            <w:webHidden/>
          </w:rPr>
          <w:fldChar w:fldCharType="separate"/>
        </w:r>
        <w:r w:rsidR="00973CA0" w:rsidRPr="00D106AF">
          <w:rPr>
            <w:noProof/>
            <w:webHidden/>
          </w:rPr>
          <w:t>24</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7" w:history="1">
        <w:r w:rsidR="00973CA0" w:rsidRPr="00D106AF">
          <w:rPr>
            <w:rStyle w:val="Hyperlink"/>
            <w:noProof/>
          </w:rPr>
          <w:t>3.3.2. Đặc tả Use Case quản lý danh mục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_Toc26871937 \h </w:instrText>
        </w:r>
        <w:r w:rsidR="00973CA0" w:rsidRPr="00D106AF">
          <w:rPr>
            <w:noProof/>
            <w:webHidden/>
          </w:rPr>
        </w:r>
        <w:r w:rsidR="00973CA0" w:rsidRPr="00D106AF">
          <w:rPr>
            <w:noProof/>
            <w:webHidden/>
          </w:rPr>
          <w:fldChar w:fldCharType="separate"/>
        </w:r>
        <w:r w:rsidR="00973CA0" w:rsidRPr="00D106AF">
          <w:rPr>
            <w:noProof/>
            <w:webHidden/>
          </w:rPr>
          <w:t>25</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38" w:history="1">
        <w:r w:rsidR="00973CA0" w:rsidRPr="00D106AF">
          <w:rPr>
            <w:rStyle w:val="Hyperlink"/>
            <w:noProof/>
          </w:rPr>
          <w:t>3.3.3. Đặc tả Use Case quản lý danh sách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_Toc26871938 \h </w:instrText>
        </w:r>
        <w:r w:rsidR="00973CA0" w:rsidRPr="00D106AF">
          <w:rPr>
            <w:noProof/>
            <w:webHidden/>
          </w:rPr>
        </w:r>
        <w:r w:rsidR="00973CA0" w:rsidRPr="00D106AF">
          <w:rPr>
            <w:noProof/>
            <w:webHidden/>
          </w:rPr>
          <w:fldChar w:fldCharType="separate"/>
        </w:r>
        <w:r w:rsidR="00973CA0" w:rsidRPr="00D106AF">
          <w:rPr>
            <w:noProof/>
            <w:webHidden/>
          </w:rPr>
          <w:t>26</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39" w:history="1">
        <w:r w:rsidR="00973CA0" w:rsidRPr="00D106AF">
          <w:rPr>
            <w:rStyle w:val="Hyperlink"/>
            <w:noProof/>
          </w:rPr>
          <w:t>3.4. Hệ thống mua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_Toc26871939 \h </w:instrText>
        </w:r>
        <w:r w:rsidR="00973CA0" w:rsidRPr="00D106AF">
          <w:rPr>
            <w:noProof/>
            <w:webHidden/>
          </w:rPr>
        </w:r>
        <w:r w:rsidR="00973CA0" w:rsidRPr="00D106AF">
          <w:rPr>
            <w:noProof/>
            <w:webHidden/>
          </w:rPr>
          <w:fldChar w:fldCharType="separate"/>
        </w:r>
        <w:r w:rsidR="00973CA0" w:rsidRPr="00D106AF">
          <w:rPr>
            <w:noProof/>
            <w:webHidden/>
          </w:rPr>
          <w:t>26</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40" w:history="1">
        <w:r w:rsidR="00973CA0" w:rsidRPr="00D106AF">
          <w:rPr>
            <w:rStyle w:val="Hyperlink"/>
            <w:noProof/>
          </w:rPr>
          <w:t>3.4.1. Đặc tả Use Case chọn sản phẩm cần mua</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_Toc26871940 \h </w:instrText>
        </w:r>
        <w:r w:rsidR="00973CA0" w:rsidRPr="00D106AF">
          <w:rPr>
            <w:noProof/>
            <w:webHidden/>
          </w:rPr>
        </w:r>
        <w:r w:rsidR="00973CA0" w:rsidRPr="00D106AF">
          <w:rPr>
            <w:noProof/>
            <w:webHidden/>
          </w:rPr>
          <w:fldChar w:fldCharType="separate"/>
        </w:r>
        <w:r w:rsidR="00973CA0" w:rsidRPr="00D106AF">
          <w:rPr>
            <w:noProof/>
            <w:webHidden/>
          </w:rPr>
          <w:t>27</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41" w:history="1">
        <w:r w:rsidR="00973CA0" w:rsidRPr="00D106AF">
          <w:rPr>
            <w:rStyle w:val="Hyperlink"/>
            <w:noProof/>
          </w:rPr>
          <w:t>3.4.2. Đặc tả Use Case thêm sản phẩm vào giỏ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_Toc26871941 \h </w:instrText>
        </w:r>
        <w:r w:rsidR="00973CA0" w:rsidRPr="00D106AF">
          <w:rPr>
            <w:noProof/>
            <w:webHidden/>
          </w:rPr>
        </w:r>
        <w:r w:rsidR="00973CA0" w:rsidRPr="00D106AF">
          <w:rPr>
            <w:noProof/>
            <w:webHidden/>
          </w:rPr>
          <w:fldChar w:fldCharType="separate"/>
        </w:r>
        <w:r w:rsidR="00973CA0" w:rsidRPr="00D106AF">
          <w:rPr>
            <w:noProof/>
            <w:webHidden/>
          </w:rPr>
          <w:t>27</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42" w:history="1">
        <w:r w:rsidR="00973CA0" w:rsidRPr="00D106AF">
          <w:rPr>
            <w:rStyle w:val="Hyperlink"/>
            <w:noProof/>
          </w:rPr>
          <w:t>3.4.3. Đặc tả Use Case loại sản phẩm đã chọn ở giỏ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_Toc26871942 \h </w:instrText>
        </w:r>
        <w:r w:rsidR="00973CA0" w:rsidRPr="00D106AF">
          <w:rPr>
            <w:noProof/>
            <w:webHidden/>
          </w:rPr>
        </w:r>
        <w:r w:rsidR="00973CA0" w:rsidRPr="00D106AF">
          <w:rPr>
            <w:noProof/>
            <w:webHidden/>
          </w:rPr>
          <w:fldChar w:fldCharType="separate"/>
        </w:r>
        <w:r w:rsidR="00973CA0" w:rsidRPr="00D106AF">
          <w:rPr>
            <w:noProof/>
            <w:webHidden/>
          </w:rPr>
          <w:t>28</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43" w:history="1">
        <w:r w:rsidR="00973CA0" w:rsidRPr="00D106AF">
          <w:rPr>
            <w:rStyle w:val="Hyperlink"/>
            <w:noProof/>
          </w:rPr>
          <w:t>3.4.4. Đặc tả Use Case thanh toán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_Toc26871943 \h </w:instrText>
        </w:r>
        <w:r w:rsidR="00973CA0" w:rsidRPr="00D106AF">
          <w:rPr>
            <w:noProof/>
            <w:webHidden/>
          </w:rPr>
        </w:r>
        <w:r w:rsidR="00973CA0" w:rsidRPr="00D106AF">
          <w:rPr>
            <w:noProof/>
            <w:webHidden/>
          </w:rPr>
          <w:fldChar w:fldCharType="separate"/>
        </w:r>
        <w:r w:rsidR="00973CA0" w:rsidRPr="00D106AF">
          <w:rPr>
            <w:noProof/>
            <w:webHidden/>
          </w:rPr>
          <w:t>28</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44" w:history="1">
        <w:r w:rsidR="00973CA0" w:rsidRPr="00D106AF">
          <w:rPr>
            <w:rStyle w:val="Hyperlink"/>
            <w:noProof/>
          </w:rPr>
          <w:t>3.5. Hệ thống tiếp nhận và xử lý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_Toc26871944 \h </w:instrText>
        </w:r>
        <w:r w:rsidR="00973CA0" w:rsidRPr="00D106AF">
          <w:rPr>
            <w:noProof/>
            <w:webHidden/>
          </w:rPr>
        </w:r>
        <w:r w:rsidR="00973CA0" w:rsidRPr="00D106AF">
          <w:rPr>
            <w:noProof/>
            <w:webHidden/>
          </w:rPr>
          <w:fldChar w:fldCharType="separate"/>
        </w:r>
        <w:r w:rsidR="00973CA0" w:rsidRPr="00D106AF">
          <w:rPr>
            <w:noProof/>
            <w:webHidden/>
          </w:rPr>
          <w:t>30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45" w:history="1">
        <w:r w:rsidR="00973CA0" w:rsidRPr="00D106AF">
          <w:rPr>
            <w:rStyle w:val="Hyperlink"/>
            <w:noProof/>
          </w:rPr>
          <w:t>3.5.1. Đặc tả Use C tiếp nhận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_Toc26871945 \h </w:instrText>
        </w:r>
        <w:r w:rsidR="00973CA0" w:rsidRPr="00D106AF">
          <w:rPr>
            <w:noProof/>
            <w:webHidden/>
          </w:rPr>
        </w:r>
        <w:r w:rsidR="00973CA0" w:rsidRPr="00D106AF">
          <w:rPr>
            <w:noProof/>
            <w:webHidden/>
          </w:rPr>
          <w:fldChar w:fldCharType="separate"/>
        </w:r>
        <w:r w:rsidR="00973CA0" w:rsidRPr="00D106AF">
          <w:rPr>
            <w:noProof/>
            <w:webHidden/>
          </w:rPr>
          <w:t>30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46" w:history="1">
        <w:r w:rsidR="00973CA0" w:rsidRPr="00D106AF">
          <w:rPr>
            <w:rStyle w:val="Hyperlink"/>
            <w:noProof/>
          </w:rPr>
          <w:t>3.5.2. Đặc tả Use Case giao cho nhân viên thực hiện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_Toc26871946 \h </w:instrText>
        </w:r>
        <w:r w:rsidR="00973CA0" w:rsidRPr="00D106AF">
          <w:rPr>
            <w:noProof/>
            <w:webHidden/>
          </w:rPr>
        </w:r>
        <w:r w:rsidR="00973CA0" w:rsidRPr="00D106AF">
          <w:rPr>
            <w:noProof/>
            <w:webHidden/>
          </w:rPr>
          <w:fldChar w:fldCharType="separate"/>
        </w:r>
        <w:r w:rsidR="00973CA0" w:rsidRPr="00D106AF">
          <w:rPr>
            <w:noProof/>
            <w:webHidden/>
          </w:rPr>
          <w:t>30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47" w:history="1">
        <w:r w:rsidR="00973CA0" w:rsidRPr="00D106AF">
          <w:rPr>
            <w:rStyle w:val="Hyperlink"/>
            <w:noProof/>
          </w:rPr>
          <w:t>3.5.3. Đặc tả USE CASE nhận đơn hàng và giao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_Toc26871947 \h </w:instrText>
        </w:r>
        <w:r w:rsidR="00973CA0" w:rsidRPr="00D106AF">
          <w:rPr>
            <w:noProof/>
            <w:webHidden/>
          </w:rPr>
        </w:r>
        <w:r w:rsidR="00973CA0" w:rsidRPr="00D106AF">
          <w:rPr>
            <w:noProof/>
            <w:webHidden/>
          </w:rPr>
          <w:fldChar w:fldCharType="separate"/>
        </w:r>
        <w:r w:rsidR="00973CA0" w:rsidRPr="00D106AF">
          <w:rPr>
            <w:noProof/>
            <w:webHidden/>
          </w:rPr>
          <w:t>31</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48" w:history="1">
        <w:r w:rsidR="00973CA0" w:rsidRPr="00D106AF">
          <w:rPr>
            <w:rStyle w:val="Hyperlink"/>
            <w:noProof/>
          </w:rPr>
          <w:t>3.5.4. Đặc tả USE CASE báo cáo kết quả</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_Toc26871948 \h </w:instrText>
        </w:r>
        <w:r w:rsidR="00973CA0" w:rsidRPr="00D106AF">
          <w:rPr>
            <w:noProof/>
            <w:webHidden/>
          </w:rPr>
        </w:r>
        <w:r w:rsidR="00973CA0" w:rsidRPr="00D106AF">
          <w:rPr>
            <w:noProof/>
            <w:webHidden/>
          </w:rPr>
          <w:fldChar w:fldCharType="separate"/>
        </w:r>
        <w:r w:rsidR="00973CA0" w:rsidRPr="00D106AF">
          <w:rPr>
            <w:noProof/>
            <w:webHidden/>
          </w:rPr>
          <w:t>31</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49" w:history="1">
        <w:r w:rsidR="00973CA0" w:rsidRPr="00D106AF">
          <w:rPr>
            <w:rStyle w:val="Hyperlink"/>
            <w:noProof/>
          </w:rPr>
          <w:t>3.6. Hệ thống bảo hành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_Toc26871949 \h </w:instrText>
        </w:r>
        <w:r w:rsidR="00973CA0" w:rsidRPr="00D106AF">
          <w:rPr>
            <w:noProof/>
            <w:webHidden/>
          </w:rPr>
        </w:r>
        <w:r w:rsidR="00973CA0" w:rsidRPr="00D106AF">
          <w:rPr>
            <w:noProof/>
            <w:webHidden/>
          </w:rPr>
          <w:fldChar w:fldCharType="separate"/>
        </w:r>
        <w:r w:rsidR="00973CA0" w:rsidRPr="00D106AF">
          <w:rPr>
            <w:noProof/>
            <w:webHidden/>
          </w:rPr>
          <w:t>32</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50" w:history="1">
        <w:r w:rsidR="00973CA0" w:rsidRPr="00D106AF">
          <w:rPr>
            <w:rStyle w:val="Hyperlink"/>
            <w:noProof/>
          </w:rPr>
          <w:t>3.6.1. Đặc tả USE CASE yêu cầu bảo hành</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_Toc26871950 \h </w:instrText>
        </w:r>
        <w:r w:rsidR="00973CA0" w:rsidRPr="00D106AF">
          <w:rPr>
            <w:noProof/>
            <w:webHidden/>
          </w:rPr>
        </w:r>
        <w:r w:rsidR="00973CA0" w:rsidRPr="00D106AF">
          <w:rPr>
            <w:noProof/>
            <w:webHidden/>
          </w:rPr>
          <w:fldChar w:fldCharType="separate"/>
        </w:r>
        <w:r w:rsidR="00973CA0" w:rsidRPr="00D106AF">
          <w:rPr>
            <w:noProof/>
            <w:webHidden/>
          </w:rPr>
          <w:t>32</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1" w:history="1">
        <w:r w:rsidR="00973CA0" w:rsidRPr="00D106AF">
          <w:rPr>
            <w:rStyle w:val="Hyperlink"/>
            <w:noProof/>
          </w:rPr>
          <w:t>3.6.2. Đặc tả USE CASE nhận yêu cầu bảo hành</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_Toc26871951 \h </w:instrText>
        </w:r>
        <w:r w:rsidR="00973CA0" w:rsidRPr="00D106AF">
          <w:rPr>
            <w:noProof/>
            <w:webHidden/>
          </w:rPr>
        </w:r>
        <w:r w:rsidR="00973CA0" w:rsidRPr="00D106AF">
          <w:rPr>
            <w:noProof/>
            <w:webHidden/>
          </w:rPr>
          <w:fldChar w:fldCharType="separate"/>
        </w:r>
        <w:r w:rsidR="00973CA0" w:rsidRPr="00D106AF">
          <w:rPr>
            <w:noProof/>
            <w:webHidden/>
          </w:rPr>
          <w:t>33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2" w:history="1">
        <w:r w:rsidR="00973CA0" w:rsidRPr="00D106AF">
          <w:rPr>
            <w:rStyle w:val="Hyperlink"/>
            <w:noProof/>
          </w:rPr>
          <w:t>3.6.3. Đặc tả USE CASE giao cho nhân viên thực hiện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_Toc26871952 \h </w:instrText>
        </w:r>
        <w:r w:rsidR="00973CA0" w:rsidRPr="00D106AF">
          <w:rPr>
            <w:noProof/>
            <w:webHidden/>
          </w:rPr>
        </w:r>
        <w:r w:rsidR="00973CA0" w:rsidRPr="00D106AF">
          <w:rPr>
            <w:noProof/>
            <w:webHidden/>
          </w:rPr>
          <w:fldChar w:fldCharType="separate"/>
        </w:r>
        <w:r w:rsidR="00973CA0" w:rsidRPr="00D106AF">
          <w:rPr>
            <w:noProof/>
            <w:webHidden/>
          </w:rPr>
          <w:t>33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3" w:history="1">
        <w:r w:rsidR="00973CA0" w:rsidRPr="00D106AF">
          <w:rPr>
            <w:rStyle w:val="Hyperlink"/>
            <w:noProof/>
          </w:rPr>
          <w:t>3.6.4. Đặc tả USE CASE thực hiện bảo hành</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_Toc26871953 \h </w:instrText>
        </w:r>
        <w:r w:rsidR="00973CA0" w:rsidRPr="00D106AF">
          <w:rPr>
            <w:noProof/>
            <w:webHidden/>
          </w:rPr>
        </w:r>
        <w:r w:rsidR="00973CA0" w:rsidRPr="00D106AF">
          <w:rPr>
            <w:noProof/>
            <w:webHidden/>
          </w:rPr>
          <w:fldChar w:fldCharType="separate"/>
        </w:r>
        <w:r w:rsidR="00973CA0" w:rsidRPr="00D106AF">
          <w:rPr>
            <w:noProof/>
            <w:webHidden/>
          </w:rPr>
          <w:t>33</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4" w:history="1">
        <w:r w:rsidR="00973CA0" w:rsidRPr="00D106AF">
          <w:rPr>
            <w:rStyle w:val="Hyperlink"/>
            <w:noProof/>
          </w:rPr>
          <w:t>3.6.5. Đặc tả USE CASE nhận lại thiết bị</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_Toc26871954 \h </w:instrText>
        </w:r>
        <w:r w:rsidR="00973CA0" w:rsidRPr="00D106AF">
          <w:rPr>
            <w:noProof/>
            <w:webHidden/>
          </w:rPr>
        </w:r>
        <w:r w:rsidR="00973CA0" w:rsidRPr="00D106AF">
          <w:rPr>
            <w:noProof/>
            <w:webHidden/>
          </w:rPr>
          <w:fldChar w:fldCharType="separate"/>
        </w:r>
        <w:r w:rsidR="00973CA0" w:rsidRPr="00D106AF">
          <w:rPr>
            <w:noProof/>
            <w:webHidden/>
          </w:rPr>
          <w:t>34</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5" w:history="1">
        <w:r w:rsidR="00973CA0" w:rsidRPr="00D106AF">
          <w:rPr>
            <w:rStyle w:val="Hyperlink"/>
            <w:noProof/>
          </w:rPr>
          <w:t>3.6.6. Đặc tả Use Case thanh toán chi phí bảo hành</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_Toc26871955 \h </w:instrText>
        </w:r>
        <w:r w:rsidR="00973CA0" w:rsidRPr="00D106AF">
          <w:rPr>
            <w:noProof/>
            <w:webHidden/>
          </w:rPr>
        </w:r>
        <w:r w:rsidR="00973CA0" w:rsidRPr="00D106AF">
          <w:rPr>
            <w:noProof/>
            <w:webHidden/>
          </w:rPr>
          <w:fldChar w:fldCharType="separate"/>
        </w:r>
        <w:r w:rsidR="00973CA0" w:rsidRPr="00D106AF">
          <w:rPr>
            <w:noProof/>
            <w:webHidden/>
          </w:rPr>
          <w:t>34</w:t>
        </w:r>
        <w:r w:rsidR="00973CA0" w:rsidRPr="00D106AF">
          <w:rPr>
            <w:noProof/>
            <w:webHidden/>
          </w:rPr>
          <w:fldChar w:fldCharType="end"/>
        </w:r>
      </w:hyperlink>
    </w:p>
    <w:p w:rsidR="00973CA0" w:rsidRPr="00D106AF" w:rsidRDefault="00EA533A">
      <w:pPr>
        <w:pStyle w:val="TOC3"/>
        <w:tabs>
          <w:tab w:val="right" w:leader="dot" w:pos="9250"/>
        </w:tabs>
        <w:rPr>
          <w:rFonts w:asciiTheme="minorHAnsi" w:eastAsiaTheme="minorEastAsia" w:hAnsiTheme="minorHAnsi" w:cstheme="minorBidi"/>
          <w:noProof/>
          <w:sz w:val="22"/>
          <w:szCs w:val="22"/>
        </w:rPr>
      </w:pPr>
      <w:hyperlink w:anchor="_Toc26871956" w:history="1">
        <w:r w:rsidR="00973CA0" w:rsidRPr="00D106AF">
          <w:rPr>
            <w:rStyle w:val="Hyperlink"/>
            <w:noProof/>
          </w:rPr>
          <w:t>3.6.7. Đặc tả Use Case báo cáo kết quả</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_Toc26871956 \h </w:instrText>
        </w:r>
        <w:r w:rsidR="00973CA0" w:rsidRPr="00D106AF">
          <w:rPr>
            <w:noProof/>
            <w:webHidden/>
          </w:rPr>
        </w:r>
        <w:r w:rsidR="00973CA0" w:rsidRPr="00D106AF">
          <w:rPr>
            <w:noProof/>
            <w:webHidden/>
          </w:rPr>
          <w:fldChar w:fldCharType="separate"/>
        </w:r>
        <w:r w:rsidR="00973CA0" w:rsidRPr="00D106AF">
          <w:rPr>
            <w:noProof/>
            <w:webHidden/>
          </w:rPr>
          <w:t>35</w:t>
        </w:r>
        <w:r w:rsidR="00973CA0" w:rsidRPr="00D106AF">
          <w:rPr>
            <w:noProof/>
            <w:webHidden/>
          </w:rPr>
          <w:fldChar w:fldCharType="end"/>
        </w:r>
      </w:hyperlink>
    </w:p>
    <w:p w:rsidR="00973CA0" w:rsidRPr="00D106AF" w:rsidRDefault="00EA533A">
      <w:pPr>
        <w:pStyle w:val="TOC1"/>
        <w:tabs>
          <w:tab w:val="right" w:leader="dot" w:pos="9250"/>
        </w:tabs>
        <w:rPr>
          <w:rFonts w:asciiTheme="minorHAnsi" w:eastAsiaTheme="minorEastAsia" w:hAnsiTheme="minorHAnsi" w:cstheme="minorBidi"/>
          <w:noProof/>
          <w:sz w:val="22"/>
          <w:szCs w:val="22"/>
        </w:rPr>
      </w:pPr>
      <w:hyperlink w:anchor="_Toc26871957" w:history="1">
        <w:r w:rsidR="00973CA0" w:rsidRPr="00D106AF">
          <w:rPr>
            <w:rStyle w:val="Hyperlink"/>
            <w:noProof/>
          </w:rPr>
          <w:t>CHƯƠNG 4 – XÁC ĐỊNH CÁC LỚP THỰC THỂ VÀ CÁC LỚP BIÊN  Dựa vào Use Case, ta xác định các lớp thực thể (entity) sau:</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_Toc26871957 \h </w:instrText>
        </w:r>
        <w:r w:rsidR="00973CA0" w:rsidRPr="00D106AF">
          <w:rPr>
            <w:noProof/>
            <w:webHidden/>
          </w:rPr>
        </w:r>
        <w:r w:rsidR="00973CA0" w:rsidRPr="00D106AF">
          <w:rPr>
            <w:noProof/>
            <w:webHidden/>
          </w:rPr>
          <w:fldChar w:fldCharType="separate"/>
        </w:r>
        <w:r w:rsidR="00973CA0" w:rsidRPr="00D106AF">
          <w:rPr>
            <w:noProof/>
            <w:webHidden/>
          </w:rPr>
          <w:t>35</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59" w:history="1">
        <w:r w:rsidR="00973CA0" w:rsidRPr="00D106AF">
          <w:rPr>
            <w:rStyle w:val="Hyperlink"/>
            <w:noProof/>
          </w:rPr>
          <w:t>5.1 USE CASE Đăng ký</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_Toc26871959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61" w:history="1">
        <w:r w:rsidR="00973CA0" w:rsidRPr="00D106AF">
          <w:rPr>
            <w:rStyle w:val="Hyperlink"/>
            <w:noProof/>
          </w:rPr>
          <w:t>5.2 USE CASE Đăng nhập</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_Toc26871961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63" w:history="1">
        <w:r w:rsidR="00973CA0" w:rsidRPr="00D106AF">
          <w:rPr>
            <w:rStyle w:val="Hyperlink"/>
            <w:noProof/>
          </w:rPr>
          <w:t>5.3 USE CASE Sửa thông tin cá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_Toc26871963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rsidP="00973CA0">
      <w:pPr>
        <w:pStyle w:val="TOC2"/>
        <w:tabs>
          <w:tab w:val="right" w:leader="dot" w:pos="9250"/>
        </w:tabs>
        <w:rPr>
          <w:rFonts w:asciiTheme="minorHAnsi" w:eastAsiaTheme="minorEastAsia" w:hAnsiTheme="minorHAnsi" w:cstheme="minorBidi"/>
          <w:noProof/>
          <w:sz w:val="22"/>
          <w:szCs w:val="22"/>
        </w:rPr>
      </w:pPr>
      <w:hyperlink w:anchor="_Toc26871965" w:history="1">
        <w:r w:rsidR="00973CA0" w:rsidRPr="00D106AF">
          <w:rPr>
            <w:rStyle w:val="Hyperlink"/>
            <w:noProof/>
          </w:rPr>
          <w:t>5.4 USE CASE Quản lý danh sách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_Toc26871965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67" w:history="1">
        <w:r w:rsidR="00973CA0" w:rsidRPr="00D106AF">
          <w:rPr>
            <w:rStyle w:val="Hyperlink"/>
            <w:noProof/>
          </w:rPr>
          <w:t>5.5 USE CASE Quản lý danh mục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_Toc26871967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68" w:history="1">
        <w:r w:rsidR="00973CA0" w:rsidRPr="00D106AF">
          <w:rPr>
            <w:rStyle w:val="Hyperlink"/>
            <w:noProof/>
          </w:rPr>
          <w:t>5.6 USE CASE Mua hàng, tiếp nhận và xử lý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_Toc26871968 \h </w:instrText>
        </w:r>
        <w:r w:rsidR="00973CA0" w:rsidRPr="00D106AF">
          <w:rPr>
            <w:noProof/>
            <w:webHidden/>
          </w:rPr>
        </w:r>
        <w:r w:rsidR="00973CA0" w:rsidRPr="00D106AF">
          <w:rPr>
            <w:noProof/>
            <w:webHidden/>
          </w:rPr>
          <w:fldChar w:fldCharType="separate"/>
        </w:r>
        <w:r w:rsidR="00973CA0" w:rsidRPr="00D106AF">
          <w:rPr>
            <w:noProof/>
            <w:webHidden/>
          </w:rPr>
          <w:t>37</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0" w:history="1">
        <w:r w:rsidR="00973CA0" w:rsidRPr="00D106AF">
          <w:rPr>
            <w:rStyle w:val="Hyperlink"/>
            <w:noProof/>
          </w:rPr>
          <w:t>5.7 USE CASE Bảo hành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_Toc26871970 \h </w:instrText>
        </w:r>
        <w:r w:rsidR="00973CA0" w:rsidRPr="00D106AF">
          <w:rPr>
            <w:noProof/>
            <w:webHidden/>
          </w:rPr>
        </w:r>
        <w:r w:rsidR="00973CA0" w:rsidRPr="00D106AF">
          <w:rPr>
            <w:noProof/>
            <w:webHidden/>
          </w:rPr>
          <w:fldChar w:fldCharType="separate"/>
        </w:r>
        <w:r w:rsidR="00973CA0" w:rsidRPr="00D106AF">
          <w:rPr>
            <w:noProof/>
            <w:webHidden/>
          </w:rPr>
          <w:t>38</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2" w:history="1">
        <w:r w:rsidR="00973CA0" w:rsidRPr="00D106AF">
          <w:rPr>
            <w:rStyle w:val="Hyperlink"/>
            <w:noProof/>
          </w:rPr>
          <w:t>6.1 Use case Đăng ký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_Toc26871972 \h </w:instrText>
        </w:r>
        <w:r w:rsidR="00973CA0" w:rsidRPr="00D106AF">
          <w:rPr>
            <w:noProof/>
            <w:webHidden/>
          </w:rPr>
        </w:r>
        <w:r w:rsidR="00973CA0" w:rsidRPr="00D106AF">
          <w:rPr>
            <w:noProof/>
            <w:webHidden/>
          </w:rPr>
          <w:fldChar w:fldCharType="separate"/>
        </w:r>
        <w:r w:rsidR="00973CA0" w:rsidRPr="00D106AF">
          <w:rPr>
            <w:noProof/>
            <w:webHidden/>
          </w:rPr>
          <w:t>38</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3" w:history="1">
        <w:r w:rsidR="00973CA0" w:rsidRPr="00D106AF">
          <w:rPr>
            <w:rStyle w:val="Hyperlink"/>
            <w:noProof/>
          </w:rPr>
          <w:t>6.2 Use case Đăng nhập</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_Toc26871973 \h </w:instrText>
        </w:r>
        <w:r w:rsidR="00973CA0" w:rsidRPr="00D106AF">
          <w:rPr>
            <w:noProof/>
            <w:webHidden/>
          </w:rPr>
        </w:r>
        <w:r w:rsidR="00973CA0" w:rsidRPr="00D106AF">
          <w:rPr>
            <w:noProof/>
            <w:webHidden/>
          </w:rPr>
          <w:fldChar w:fldCharType="separate"/>
        </w:r>
        <w:r w:rsidR="00973CA0" w:rsidRPr="00D106AF">
          <w:rPr>
            <w:noProof/>
            <w:webHidden/>
          </w:rPr>
          <w:t>39</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4" w:history="1">
        <w:r w:rsidR="00973CA0" w:rsidRPr="00D106AF">
          <w:rPr>
            <w:rStyle w:val="Hyperlink"/>
            <w:noProof/>
          </w:rPr>
          <w:t>6.3 Use case Sửa thông tin cá nhân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_Toc26871974 \h </w:instrText>
        </w:r>
        <w:r w:rsidR="00973CA0" w:rsidRPr="00D106AF">
          <w:rPr>
            <w:noProof/>
            <w:webHidden/>
          </w:rPr>
        </w:r>
        <w:r w:rsidR="00973CA0" w:rsidRPr="00D106AF">
          <w:rPr>
            <w:noProof/>
            <w:webHidden/>
          </w:rPr>
          <w:fldChar w:fldCharType="separate"/>
        </w:r>
        <w:r w:rsidR="00973CA0" w:rsidRPr="00D106AF">
          <w:rPr>
            <w:noProof/>
            <w:webHidden/>
          </w:rPr>
          <w:t>40</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5" w:history="1">
        <w:r w:rsidR="00973CA0" w:rsidRPr="00D106AF">
          <w:rPr>
            <w:rStyle w:val="Hyperlink"/>
            <w:noProof/>
          </w:rPr>
          <w:t>6.4 Use case Quản lý danh sách thành viên</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_Toc26871975 \h </w:instrText>
        </w:r>
        <w:r w:rsidR="00973CA0" w:rsidRPr="00D106AF">
          <w:rPr>
            <w:noProof/>
            <w:webHidden/>
          </w:rPr>
        </w:r>
        <w:r w:rsidR="00973CA0" w:rsidRPr="00D106AF">
          <w:rPr>
            <w:noProof/>
            <w:webHidden/>
          </w:rPr>
          <w:fldChar w:fldCharType="separate"/>
        </w:r>
        <w:r w:rsidR="00973CA0" w:rsidRPr="00D106AF">
          <w:rPr>
            <w:noProof/>
            <w:webHidden/>
          </w:rPr>
          <w:t>41</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8" w:history="1">
        <w:r w:rsidR="00973CA0" w:rsidRPr="00D106AF">
          <w:rPr>
            <w:rStyle w:val="Hyperlink"/>
            <w:noProof/>
          </w:rPr>
          <w:t>6.5 Use case Quản lý danh mục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_Toc26871978 \h </w:instrText>
        </w:r>
        <w:r w:rsidR="00973CA0" w:rsidRPr="00D106AF">
          <w:rPr>
            <w:noProof/>
            <w:webHidden/>
          </w:rPr>
        </w:r>
        <w:r w:rsidR="00973CA0" w:rsidRPr="00D106AF">
          <w:rPr>
            <w:noProof/>
            <w:webHidden/>
          </w:rPr>
          <w:fldChar w:fldCharType="separate"/>
        </w:r>
        <w:r w:rsidR="00973CA0" w:rsidRPr="00D106AF">
          <w:rPr>
            <w:noProof/>
            <w:webHidden/>
          </w:rPr>
          <w:t>42</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79" w:history="1">
        <w:r w:rsidR="00973CA0" w:rsidRPr="00D106AF">
          <w:rPr>
            <w:rStyle w:val="Hyperlink"/>
            <w:noProof/>
          </w:rPr>
          <w:t>6.6. Use case Mua hàng, tiếp nhận và xử lý đơn hàng</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_Toc26871979 \h </w:instrText>
        </w:r>
        <w:r w:rsidR="00973CA0" w:rsidRPr="00D106AF">
          <w:rPr>
            <w:noProof/>
            <w:webHidden/>
          </w:rPr>
        </w:r>
        <w:r w:rsidR="00973CA0" w:rsidRPr="00D106AF">
          <w:rPr>
            <w:noProof/>
            <w:webHidden/>
          </w:rPr>
          <w:fldChar w:fldCharType="separate"/>
        </w:r>
        <w:r w:rsidR="00973CA0" w:rsidRPr="00D106AF">
          <w:rPr>
            <w:noProof/>
            <w:webHidden/>
          </w:rPr>
          <w:t>42</w:t>
        </w:r>
        <w:r w:rsidR="00973CA0" w:rsidRPr="00D106AF">
          <w:rPr>
            <w:noProof/>
            <w:webHidden/>
          </w:rPr>
          <w:fldChar w:fldCharType="end"/>
        </w:r>
      </w:hyperlink>
    </w:p>
    <w:p w:rsidR="00973CA0" w:rsidRPr="00D106AF" w:rsidRDefault="00EA533A">
      <w:pPr>
        <w:pStyle w:val="TOC2"/>
        <w:tabs>
          <w:tab w:val="right" w:leader="dot" w:pos="9250"/>
        </w:tabs>
        <w:rPr>
          <w:rFonts w:asciiTheme="minorHAnsi" w:eastAsiaTheme="minorEastAsia" w:hAnsiTheme="minorHAnsi" w:cstheme="minorBidi"/>
          <w:noProof/>
          <w:sz w:val="22"/>
          <w:szCs w:val="22"/>
        </w:rPr>
      </w:pPr>
      <w:hyperlink w:anchor="_Toc26871980" w:history="1">
        <w:r w:rsidR="00973CA0" w:rsidRPr="00D106AF">
          <w:rPr>
            <w:rStyle w:val="Hyperlink"/>
            <w:noProof/>
          </w:rPr>
          <w:t>6.7. Use case Bảo hành sản phẩm</w:t>
        </w:r>
        <w:r w:rsidR="00973CA0" w:rsidRPr="00D106AF">
          <w:rPr>
            <w:noProof/>
            <w:webHidden/>
          </w:rPr>
          <w:tab/>
        </w:r>
        <w:r w:rsidR="00973CA0" w:rsidRPr="00D106AF">
          <w:rPr>
            <w:noProof/>
            <w:webHidden/>
          </w:rPr>
          <w:fldChar w:fldCharType="begin"/>
        </w:r>
        <w:r w:rsidR="00973CA0" w:rsidRPr="00D106AF">
          <w:rPr>
            <w:noProof/>
            <w:webHidden/>
          </w:rPr>
          <w:instrText xml:space="preserve"> PAGEREF _Toc26871980 \h </w:instrText>
        </w:r>
        <w:r w:rsidR="00973CA0" w:rsidRPr="00D106AF">
          <w:rPr>
            <w:noProof/>
            <w:webHidden/>
          </w:rPr>
        </w:r>
        <w:r w:rsidR="00973CA0" w:rsidRPr="00D106AF">
          <w:rPr>
            <w:noProof/>
            <w:webHidden/>
          </w:rPr>
          <w:fldChar w:fldCharType="separate"/>
        </w:r>
        <w:r w:rsidR="00973CA0" w:rsidRPr="00D106AF">
          <w:rPr>
            <w:noProof/>
            <w:webHidden/>
          </w:rPr>
          <w:t>43</w:t>
        </w:r>
        <w:r w:rsidR="00973CA0" w:rsidRPr="00D106AF">
          <w:rPr>
            <w:noProof/>
            <w:webHidden/>
          </w:rPr>
          <w:fldChar w:fldCharType="end"/>
        </w:r>
      </w:hyperlink>
    </w:p>
    <w:p w:rsidR="00D46590" w:rsidRDefault="00973CA0" w:rsidP="00325721">
      <w:pPr>
        <w:pStyle w:val="Tiucctrangmu"/>
        <w:jc w:val="left"/>
        <w:rPr>
          <w:sz w:val="26"/>
          <w:szCs w:val="26"/>
        </w:rPr>
      </w:pPr>
      <w:r w:rsidRPr="00D106AF">
        <w:rPr>
          <w:sz w:val="26"/>
          <w:szCs w:val="26"/>
        </w:rPr>
        <w:fldChar w:fldCharType="end"/>
      </w:r>
      <w:bookmarkStart w:id="5" w:name="_Toc387692860"/>
      <w:bookmarkStart w:id="6" w:name="_Toc26871904"/>
    </w:p>
    <w:p w:rsidR="00D46590" w:rsidRDefault="00D46590">
      <w:pPr>
        <w:spacing w:after="200" w:line="276" w:lineRule="auto"/>
        <w:rPr>
          <w:b/>
          <w:sz w:val="26"/>
          <w:szCs w:val="26"/>
        </w:rPr>
      </w:pPr>
      <w:r>
        <w:rPr>
          <w:sz w:val="26"/>
          <w:szCs w:val="26"/>
        </w:rPr>
        <w:br w:type="page"/>
      </w:r>
    </w:p>
    <w:p w:rsidR="007B1A23" w:rsidRPr="00D106AF" w:rsidRDefault="007B1A23" w:rsidP="00325721">
      <w:pPr>
        <w:pStyle w:val="Tiucctrangmu"/>
        <w:jc w:val="left"/>
      </w:pPr>
      <w:r w:rsidRPr="00D106AF">
        <w:lastRenderedPageBreak/>
        <w:t>C</w:t>
      </w:r>
      <w:r w:rsidR="00CD13EC" w:rsidRPr="00D106AF">
        <w:t>HƯƠNG 1</w:t>
      </w:r>
      <w:r w:rsidR="0064189C" w:rsidRPr="00D106AF">
        <w:t xml:space="preserve"> – </w:t>
      </w:r>
      <w:r w:rsidR="00CD13EC" w:rsidRPr="00D106AF">
        <w:t>MỞ ĐẦU</w:t>
      </w:r>
      <w:bookmarkEnd w:id="5"/>
      <w:bookmarkEnd w:id="6"/>
    </w:p>
    <w:p w:rsidR="00CD13EC" w:rsidRPr="00D106AF" w:rsidRDefault="00CD13EC" w:rsidP="003C750B">
      <w:pPr>
        <w:pStyle w:val="Tiumccp1"/>
      </w:pPr>
      <w:bookmarkStart w:id="7" w:name="_Toc387692861"/>
      <w:bookmarkStart w:id="8" w:name="_Toc26871905"/>
      <w:r w:rsidRPr="00D106AF">
        <w:t>1.1</w:t>
      </w:r>
      <w:r w:rsidR="008462E4" w:rsidRPr="00D106AF">
        <w:t>.</w:t>
      </w:r>
      <w:r w:rsidRPr="00D106AF">
        <w:t xml:space="preserve"> </w:t>
      </w:r>
      <w:bookmarkEnd w:id="7"/>
      <w:r w:rsidR="004D2DA5" w:rsidRPr="00D106AF">
        <w:t>Giới thiệu</w:t>
      </w:r>
      <w:bookmarkEnd w:id="8"/>
    </w:p>
    <w:p w:rsidR="00155AB6" w:rsidRPr="00D106AF" w:rsidRDefault="00D92A02" w:rsidP="00144B3B">
      <w:pPr>
        <w:pStyle w:val="Nidungvnbn"/>
        <w:rPr>
          <w:szCs w:val="24"/>
        </w:rPr>
      </w:pPr>
      <w:bookmarkStart w:id="9" w:name="_Toc387692862"/>
      <w:r w:rsidRPr="00D106AF">
        <w:t>Phần mềm quản lý cửa hàng bán máy tính (computer shop management software)</w:t>
      </w:r>
      <w:r w:rsidR="00155AB6" w:rsidRPr="00D106AF">
        <w:t xml:space="preserve"> là một Website cung cấp cho người sử dụng, nhà quản lý những chức năng cần thiết để tiến hành giao dịch, quản lý sự hoạt động cũng như theo dõi tình hình phát triển cửa hàng của mình. Đối với khách hàng, hệ thống cho phép xem thông tin về sản phẩm của cửa hàng. Sau khi đăng ký làm thành viên, khách hàng có thể chọn sản phẩm trên website đưa vào giỏ hàng và tiến hành giao dịch mua bán. Sau khi chọn hàng xong khách hàng chuyển qua việc thanh toán bằng một trong các hình thức thanh toán, đồng thời chọn địa điểm và xác định thời gian giao hàng. Sau khi đã thực hiện xong, khách hàng nhấn xác nhận để hoàn tất giao dịch.</w:t>
      </w:r>
    </w:p>
    <w:p w:rsidR="00155AB6" w:rsidRPr="00D106AF" w:rsidRDefault="00155AB6" w:rsidP="00144B3B">
      <w:pPr>
        <w:pStyle w:val="Nidungvnbn"/>
      </w:pPr>
      <w:r w:rsidRPr="00D106AF">
        <w:t>Đối với các nhân viên, là người sẽ tiếp nhận đơn hàng do người quản lý chuyển đến, thực hiện việc giao hàng và xác nhận việc giao hàng đã hoàn tất.</w:t>
      </w:r>
    </w:p>
    <w:p w:rsidR="00155AB6" w:rsidRPr="00D106AF" w:rsidRDefault="00155AB6" w:rsidP="00144B3B">
      <w:pPr>
        <w:pStyle w:val="Nidungvnbn"/>
      </w:pPr>
      <w:r w:rsidRPr="00D106AF">
        <w:t>Khi khách hàng có yêu cầu về bảo hành thiết bị đã mua ở cửa hàng, bộ phận bảo hành sẽ tiến hành kiểm tra, sửa chữa và gửi lại cho khách kèm theo một hoá đơn thanh toán bảo hành (nếu thiết bị đã quá thời gian bảo hành). Các thông tin về việc bảo hành thiết bị sẽ được lưu lại trong sổ bảo hành.</w:t>
      </w:r>
    </w:p>
    <w:p w:rsidR="00CD13EC" w:rsidRPr="00D106AF" w:rsidRDefault="00155AB6" w:rsidP="006D69D4">
      <w:pPr>
        <w:pStyle w:val="Tiumccp1"/>
      </w:pPr>
      <w:r w:rsidRPr="00D106AF">
        <w:t xml:space="preserve"> </w:t>
      </w:r>
      <w:bookmarkStart w:id="10" w:name="_Toc26871906"/>
      <w:r w:rsidR="00CD13EC" w:rsidRPr="00D106AF">
        <w:t>1.</w:t>
      </w:r>
      <w:r w:rsidR="006D69D4" w:rsidRPr="00D106AF">
        <w:t>2</w:t>
      </w:r>
      <w:r w:rsidR="008462E4" w:rsidRPr="00D106AF">
        <w:t>.</w:t>
      </w:r>
      <w:r w:rsidR="00CD13EC" w:rsidRPr="00D106AF">
        <w:t xml:space="preserve"> </w:t>
      </w:r>
      <w:bookmarkEnd w:id="9"/>
      <w:r w:rsidR="00037AB3" w:rsidRPr="00D106AF">
        <w:t>Các nhóm chức năng của hệ thống website</w:t>
      </w:r>
      <w:bookmarkEnd w:id="10"/>
    </w:p>
    <w:p w:rsidR="0064189C" w:rsidRPr="00D106AF" w:rsidRDefault="00037AB3" w:rsidP="00144B3B">
      <w:pPr>
        <w:pStyle w:val="Nidungvnbn"/>
      </w:pPr>
      <w:r w:rsidRPr="00D106AF">
        <w:t>Chức năng của hệ thống có thể chia làm các nhóm chức năng chính như sau:</w:t>
      </w:r>
    </w:p>
    <w:p w:rsidR="00037AB3" w:rsidRPr="00D106AF" w:rsidRDefault="00037AB3" w:rsidP="00144B3B">
      <w:pPr>
        <w:pStyle w:val="Nidungvnbn"/>
        <w:numPr>
          <w:ilvl w:val="0"/>
          <w:numId w:val="12"/>
        </w:numPr>
      </w:pPr>
      <w:r w:rsidRPr="00D106AF">
        <w:t>Nhóm chức năng đăng ký, đăng nhập thành viên.</w:t>
      </w:r>
    </w:p>
    <w:p w:rsidR="00037AB3" w:rsidRPr="00D106AF" w:rsidRDefault="00037AB3" w:rsidP="00144B3B">
      <w:pPr>
        <w:pStyle w:val="Nidungvnbn"/>
        <w:numPr>
          <w:ilvl w:val="0"/>
          <w:numId w:val="12"/>
        </w:numPr>
      </w:pPr>
      <w:r w:rsidRPr="00D106AF">
        <w:t>Nhóm chức năng xem thông tin, bao gồm xem thông tin giỏ hàng, xem thông tin đơn hàng, xem thông tin sản phẩm, xem thông tin cá nhân.</w:t>
      </w:r>
    </w:p>
    <w:p w:rsidR="00037AB3" w:rsidRPr="00D106AF" w:rsidRDefault="00037AB3" w:rsidP="00144B3B">
      <w:pPr>
        <w:pStyle w:val="Nidungvnbn"/>
        <w:numPr>
          <w:ilvl w:val="0"/>
          <w:numId w:val="12"/>
        </w:numPr>
      </w:pPr>
      <w:r w:rsidRPr="00D106AF">
        <w:t>Nhóm chức năng quản lý thông tin, bao gồm quản lý thông tin cá nhân, quản lý danh sách thành viên, quản lý danh mục sản phẩm.</w:t>
      </w:r>
    </w:p>
    <w:p w:rsidR="00037AB3" w:rsidRPr="00D106AF" w:rsidRDefault="00037AB3" w:rsidP="00144B3B">
      <w:pPr>
        <w:pStyle w:val="Nidungvnbn"/>
        <w:numPr>
          <w:ilvl w:val="0"/>
          <w:numId w:val="12"/>
        </w:numPr>
      </w:pPr>
      <w:r w:rsidRPr="00D106AF">
        <w:t>Nhóm chức năng mua hàng, tiếp nhận và xử lý đơn hàng.</w:t>
      </w:r>
    </w:p>
    <w:p w:rsidR="006D69D4" w:rsidRPr="00D106AF" w:rsidRDefault="00037AB3" w:rsidP="00144B3B">
      <w:pPr>
        <w:pStyle w:val="Nidungvnbn"/>
        <w:numPr>
          <w:ilvl w:val="0"/>
          <w:numId w:val="12"/>
        </w:numPr>
      </w:pPr>
      <w:r w:rsidRPr="00D106AF">
        <w:t>Nhóm chức năng bảo hành sản phẩm.</w:t>
      </w:r>
    </w:p>
    <w:p w:rsidR="00E56CF2" w:rsidRPr="00D106AF" w:rsidRDefault="00E56CF2" w:rsidP="00E56CF2">
      <w:pPr>
        <w:pStyle w:val="Tiumccp1"/>
      </w:pPr>
      <w:bookmarkStart w:id="11" w:name="_Toc26871907"/>
      <w:r w:rsidRPr="00D106AF">
        <w:t>1.3 Xác định các tác nhân</w:t>
      </w:r>
      <w:bookmarkEnd w:id="11"/>
    </w:p>
    <w:p w:rsidR="00E56CF2" w:rsidRPr="00D106AF" w:rsidRDefault="00E56CF2" w:rsidP="00144B3B">
      <w:pPr>
        <w:pStyle w:val="Nidungvnbn"/>
      </w:pPr>
      <w:r w:rsidRPr="00D106AF">
        <w:t>Dựa vào mô tả bài toán, ta có thể xác định được các tác nhân chính của hệ thống như sau:</w:t>
      </w:r>
    </w:p>
    <w:p w:rsidR="00E56CF2" w:rsidRPr="00D106AF" w:rsidRDefault="008462E4" w:rsidP="00144B3B">
      <w:pPr>
        <w:pStyle w:val="Nidungvnbn"/>
        <w:numPr>
          <w:ilvl w:val="0"/>
          <w:numId w:val="13"/>
        </w:numPr>
      </w:pPr>
      <w:r w:rsidRPr="00D106AF">
        <w:t>KHÁCH HÀNG</w:t>
      </w:r>
      <w:r w:rsidR="00E56CF2" w:rsidRPr="00D106AF">
        <w:t>: là người giao dịch với hệ thống thông qua các đơn đặt hàng, khách hàng có thể chọn các loại sản phẩm, chọn địa điểm và thời gian giao hàng. Khách hàng có thể đăng ký làm thành viên của hệ thống.</w:t>
      </w:r>
    </w:p>
    <w:p w:rsidR="00E56CF2" w:rsidRPr="00D106AF" w:rsidRDefault="00E56CF2" w:rsidP="00144B3B">
      <w:pPr>
        <w:pStyle w:val="Nidungvnbn"/>
        <w:numPr>
          <w:ilvl w:val="0"/>
          <w:numId w:val="13"/>
        </w:numPr>
      </w:pPr>
      <w:r w:rsidRPr="00D106AF">
        <w:lastRenderedPageBreak/>
        <w:t>NGƯỜI QUẢN LÝ: là người điều hành, quản lý và theo dõi mọi hoạt động của hệ thống.</w:t>
      </w:r>
    </w:p>
    <w:p w:rsidR="00E56CF2" w:rsidRPr="00D106AF" w:rsidRDefault="00E56CF2" w:rsidP="00144B3B">
      <w:pPr>
        <w:pStyle w:val="Nidungvnbn"/>
        <w:numPr>
          <w:ilvl w:val="0"/>
          <w:numId w:val="13"/>
        </w:numPr>
      </w:pPr>
      <w:r w:rsidRPr="00D106AF">
        <w:t>NHÂN VIÊN: là người tiếp nhận và xử lý các đơn hàng, các yêu cầu bảo hành do người quản lý giao.</w:t>
      </w:r>
    </w:p>
    <w:p w:rsidR="00E56CF2" w:rsidRPr="00D106AF" w:rsidRDefault="00E56CF2" w:rsidP="00144B3B">
      <w:pPr>
        <w:pStyle w:val="Nidungvnbn"/>
        <w:numPr>
          <w:ilvl w:val="0"/>
          <w:numId w:val="13"/>
        </w:numPr>
      </w:pPr>
      <w:r w:rsidRPr="00D106AF">
        <w:t>THÀNH VIÊN: bao gồm người quản lý, nhân viên và những khách hàng đã đăng ký. Sau khi đăng nhập để trở thành thành viên, ngoài những chức năng chung của người sử dụng, còn có thêm một số chức năng khác phục vụ cho công việc cụ thể của từng đối tượng.</w:t>
      </w:r>
    </w:p>
    <w:p w:rsidR="00E56CF2" w:rsidRPr="00D106AF" w:rsidRDefault="00E56CF2" w:rsidP="00144B3B">
      <w:pPr>
        <w:pStyle w:val="Nidungvnbn"/>
      </w:pPr>
      <w:r w:rsidRPr="00D106AF">
        <w:t>Theo tính chất của các Actor, ta có thể tổng quát hoá chúng như sau</w:t>
      </w:r>
      <w:r w:rsidR="001F5ED3" w:rsidRPr="00D106AF">
        <w:t>:</w:t>
      </w:r>
    </w:p>
    <w:p w:rsidR="00E56CF2" w:rsidRPr="00D106AF" w:rsidRDefault="00A765E8" w:rsidP="00144B3B">
      <w:pPr>
        <w:pStyle w:val="Nidungvnbn"/>
      </w:pPr>
      <w:r w:rsidRPr="00D106AF">
        <w:rPr>
          <w:noProof/>
        </w:rPr>
        <w:drawing>
          <wp:inline distT="0" distB="0" distL="0" distR="0" wp14:anchorId="141236A7" wp14:editId="19C76077">
            <wp:extent cx="5126914" cy="346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1761" cy="3470873"/>
                    </a:xfrm>
                    <a:prstGeom prst="rect">
                      <a:avLst/>
                    </a:prstGeom>
                  </pic:spPr>
                </pic:pic>
              </a:graphicData>
            </a:graphic>
          </wp:inline>
        </w:drawing>
      </w:r>
    </w:p>
    <w:p w:rsidR="00115406" w:rsidRDefault="00115406" w:rsidP="00115406">
      <w:pPr>
        <w:pStyle w:val="Caption"/>
        <w:keepNext/>
      </w:pPr>
      <w:r>
        <w:t xml:space="preserve">Hình </w:t>
      </w:r>
      <w:fldSimple w:instr=" SEQ Hình \* ARABIC ">
        <w:r w:rsidR="00E66DF1">
          <w:rPr>
            <w:noProof/>
          </w:rPr>
          <w:t>1</w:t>
        </w:r>
      </w:fldSimple>
      <w:r>
        <w:t xml:space="preserve">: </w:t>
      </w:r>
      <w:r w:rsidRPr="00AB13E6">
        <w:rPr>
          <w:noProof/>
        </w:rPr>
        <w:t>Use Case Tổng quát: Mối quan hệ giữa các tác nhân.</w:t>
      </w:r>
    </w:p>
    <w:p w:rsidR="00115406" w:rsidRDefault="00115406" w:rsidP="00115406">
      <w:pPr>
        <w:pStyle w:val="Caption"/>
      </w:pPr>
      <w:bookmarkStart w:id="12" w:name="_Toc26871908"/>
    </w:p>
    <w:p w:rsidR="00DF3FCA" w:rsidRDefault="00DF3FCA">
      <w:pPr>
        <w:spacing w:after="200" w:line="276" w:lineRule="auto"/>
        <w:rPr>
          <w:b/>
          <w:sz w:val="32"/>
          <w:szCs w:val="32"/>
        </w:rPr>
      </w:pPr>
      <w:r>
        <w:br w:type="page"/>
      </w:r>
    </w:p>
    <w:p w:rsidR="00486E37" w:rsidRPr="00D106AF" w:rsidRDefault="00486E37" w:rsidP="00486E37">
      <w:pPr>
        <w:pStyle w:val="Chng"/>
      </w:pPr>
      <w:r w:rsidRPr="00D106AF">
        <w:lastRenderedPageBreak/>
        <w:t xml:space="preserve">CHƯƠNG 2 – XÁC ĐỊNH CÁC USE CASE, CÁC GÓI </w:t>
      </w:r>
      <w:r w:rsidR="00C40F4C" w:rsidRPr="00D106AF">
        <w:t>USE CASE</w:t>
      </w:r>
      <w:r w:rsidRPr="00D106AF">
        <w:t xml:space="preserve"> VÀ XÂY DỰNG BIỂU ĐỒ </w:t>
      </w:r>
      <w:r w:rsidR="00C350CC" w:rsidRPr="00D106AF">
        <w:t>USE CASE</w:t>
      </w:r>
      <w:r w:rsidRPr="00D106AF">
        <w:t xml:space="preserve"> CHI TIẾT</w:t>
      </w:r>
      <w:bookmarkEnd w:id="12"/>
    </w:p>
    <w:p w:rsidR="00486E37" w:rsidRPr="00D106AF" w:rsidRDefault="00486E37" w:rsidP="00486E37">
      <w:pPr>
        <w:pStyle w:val="Tiumccp1"/>
      </w:pPr>
      <w:bookmarkStart w:id="13" w:name="_Toc26871909"/>
      <w:r w:rsidRPr="00D106AF">
        <w:t>2.1 Xác định các Use case</w:t>
      </w:r>
      <w:bookmarkEnd w:id="13"/>
    </w:p>
    <w:p w:rsidR="00486E37" w:rsidRPr="00D106AF" w:rsidRDefault="00486E37" w:rsidP="00144B3B">
      <w:pPr>
        <w:pStyle w:val="Nidungvnbn"/>
        <w:numPr>
          <w:ilvl w:val="0"/>
          <w:numId w:val="14"/>
        </w:numPr>
      </w:pPr>
      <w:r w:rsidRPr="00D106AF">
        <w:t xml:space="preserve">Tác nhân Khách hàng có các </w:t>
      </w:r>
      <w:r w:rsidR="00732860" w:rsidRPr="00D106AF">
        <w:t>Use Case</w:t>
      </w:r>
      <w:r w:rsidRPr="00D106AF">
        <w:t xml:space="preserve"> sau:</w:t>
      </w:r>
    </w:p>
    <w:p w:rsidR="008462E4" w:rsidRPr="00D106AF" w:rsidRDefault="00486E37" w:rsidP="00144B3B">
      <w:pPr>
        <w:pStyle w:val="Nidungvnbn"/>
        <w:numPr>
          <w:ilvl w:val="0"/>
          <w:numId w:val="15"/>
        </w:numPr>
      </w:pPr>
      <w:r w:rsidRPr="00D106AF">
        <w:t xml:space="preserve">Đăng ký làm thành viên </w:t>
      </w:r>
    </w:p>
    <w:p w:rsidR="008462E4" w:rsidRPr="00D106AF" w:rsidRDefault="00486E37" w:rsidP="00144B3B">
      <w:pPr>
        <w:pStyle w:val="Nidungvnbn"/>
        <w:numPr>
          <w:ilvl w:val="0"/>
          <w:numId w:val="15"/>
        </w:numPr>
      </w:pPr>
      <w:r w:rsidRPr="00D106AF">
        <w:t xml:space="preserve">Xem thông tin sản phẩm </w:t>
      </w:r>
    </w:p>
    <w:p w:rsidR="008462E4" w:rsidRPr="00D106AF" w:rsidRDefault="00486E37" w:rsidP="00144B3B">
      <w:pPr>
        <w:pStyle w:val="Nidungvnbn"/>
        <w:numPr>
          <w:ilvl w:val="0"/>
          <w:numId w:val="15"/>
        </w:numPr>
      </w:pPr>
      <w:r w:rsidRPr="00D106AF">
        <w:t xml:space="preserve">Xem thông tin giỏ hàng </w:t>
      </w:r>
    </w:p>
    <w:p w:rsidR="00486E37" w:rsidRPr="00D106AF" w:rsidRDefault="00486E37" w:rsidP="00144B3B">
      <w:pPr>
        <w:pStyle w:val="Nidungvnbn"/>
        <w:numPr>
          <w:ilvl w:val="0"/>
          <w:numId w:val="15"/>
        </w:numPr>
      </w:pPr>
      <w:r w:rsidRPr="00D106AF">
        <w:t>Chọn sản phẩm cần mua</w:t>
      </w:r>
      <w:r w:rsidR="008462E4" w:rsidRPr="00D106AF">
        <w:t>.</w:t>
      </w:r>
    </w:p>
    <w:p w:rsidR="00207BE4" w:rsidRDefault="00486E37" w:rsidP="00144B3B">
      <w:pPr>
        <w:pStyle w:val="Nidungvnbn"/>
        <w:numPr>
          <w:ilvl w:val="0"/>
          <w:numId w:val="15"/>
        </w:numPr>
      </w:pPr>
      <w:r w:rsidRPr="00D106AF">
        <w:t>Thêm, bớt sản phẩm trong giỏ h</w:t>
      </w:r>
      <w:r w:rsidR="00207BE4">
        <w:t xml:space="preserve">àng </w:t>
      </w:r>
    </w:p>
    <w:p w:rsidR="00486E37" w:rsidRPr="00D106AF" w:rsidRDefault="00486E37" w:rsidP="00144B3B">
      <w:pPr>
        <w:pStyle w:val="Nidungvnbn"/>
        <w:numPr>
          <w:ilvl w:val="0"/>
          <w:numId w:val="15"/>
        </w:numPr>
      </w:pPr>
      <w:r w:rsidRPr="00D106AF">
        <w:t>Thực hiện việc mua hàng</w:t>
      </w:r>
    </w:p>
    <w:p w:rsidR="00486E37" w:rsidRPr="00D106AF" w:rsidRDefault="00486E37" w:rsidP="00144B3B">
      <w:pPr>
        <w:pStyle w:val="Nidungvnbn"/>
        <w:numPr>
          <w:ilvl w:val="0"/>
          <w:numId w:val="15"/>
        </w:numPr>
      </w:pPr>
      <w:r w:rsidRPr="00D106AF">
        <w:t>Thanh toán</w:t>
      </w:r>
    </w:p>
    <w:p w:rsidR="00486E37" w:rsidRPr="00D106AF" w:rsidRDefault="00486E37" w:rsidP="00144B3B">
      <w:pPr>
        <w:pStyle w:val="Nidungvnbn"/>
        <w:numPr>
          <w:ilvl w:val="0"/>
          <w:numId w:val="15"/>
        </w:numPr>
      </w:pPr>
      <w:r w:rsidRPr="00D106AF">
        <w:t>Yêu cầu bảo hành</w:t>
      </w:r>
    </w:p>
    <w:p w:rsidR="00486E37" w:rsidRPr="00D106AF" w:rsidRDefault="00486E37" w:rsidP="00144B3B">
      <w:pPr>
        <w:pStyle w:val="Nidungvnbn"/>
        <w:numPr>
          <w:ilvl w:val="0"/>
          <w:numId w:val="15"/>
        </w:numPr>
      </w:pPr>
      <w:r w:rsidRPr="00D106AF">
        <w:t>Nhận lại thiết bị sau khi bảo hành</w:t>
      </w:r>
    </w:p>
    <w:p w:rsidR="00486E37" w:rsidRPr="00D106AF" w:rsidRDefault="00486E37" w:rsidP="00144B3B">
      <w:pPr>
        <w:pStyle w:val="Nidungvnbn"/>
        <w:numPr>
          <w:ilvl w:val="0"/>
          <w:numId w:val="14"/>
        </w:numPr>
      </w:pPr>
      <w:r w:rsidRPr="00D106AF">
        <w:t>Tác nhân Người quản lý có các U</w:t>
      </w:r>
      <w:r w:rsidR="00732860" w:rsidRPr="00D106AF">
        <w:t xml:space="preserve">se </w:t>
      </w:r>
      <w:r w:rsidRPr="00D106AF">
        <w:t>C</w:t>
      </w:r>
      <w:r w:rsidR="00732860" w:rsidRPr="00D106AF">
        <w:t>ase</w:t>
      </w:r>
      <w:r w:rsidRPr="00D106AF">
        <w:t xml:space="preserve"> sau:</w:t>
      </w:r>
    </w:p>
    <w:p w:rsidR="00486E37" w:rsidRPr="00D106AF" w:rsidRDefault="00486E37" w:rsidP="00144B3B">
      <w:pPr>
        <w:pStyle w:val="Nidungvnbn"/>
        <w:numPr>
          <w:ilvl w:val="0"/>
          <w:numId w:val="15"/>
        </w:numPr>
      </w:pPr>
      <w:r w:rsidRPr="00D106AF">
        <w:t>Tiếp nhận đơn hàng, nhận yêu cầu bảo hành</w:t>
      </w:r>
    </w:p>
    <w:p w:rsidR="00486E37" w:rsidRPr="00D106AF" w:rsidRDefault="00486E37" w:rsidP="00144B3B">
      <w:pPr>
        <w:pStyle w:val="Nidungvnbn"/>
        <w:numPr>
          <w:ilvl w:val="0"/>
          <w:numId w:val="15"/>
        </w:numPr>
      </w:pPr>
      <w:r w:rsidRPr="00D106AF">
        <w:t>Giao cho nhân viên thực hiện</w:t>
      </w:r>
    </w:p>
    <w:p w:rsidR="00486E37" w:rsidRPr="00D106AF" w:rsidRDefault="00486E37" w:rsidP="00144B3B">
      <w:pPr>
        <w:pStyle w:val="Nidungvnbn"/>
        <w:numPr>
          <w:ilvl w:val="0"/>
          <w:numId w:val="15"/>
        </w:numPr>
      </w:pPr>
      <w:r w:rsidRPr="00D106AF">
        <w:t>Quản lý danh sách thành viên</w:t>
      </w:r>
    </w:p>
    <w:p w:rsidR="00486E37" w:rsidRPr="00D106AF" w:rsidRDefault="00486E37" w:rsidP="00144B3B">
      <w:pPr>
        <w:pStyle w:val="Nidungvnbn"/>
        <w:numPr>
          <w:ilvl w:val="0"/>
          <w:numId w:val="15"/>
        </w:numPr>
      </w:pPr>
      <w:r w:rsidRPr="00D106AF">
        <w:t>Quản lý danh mục sản phẩm</w:t>
      </w:r>
    </w:p>
    <w:p w:rsidR="00486E37" w:rsidRPr="00D106AF" w:rsidRDefault="00486E37" w:rsidP="00144B3B">
      <w:pPr>
        <w:pStyle w:val="Nidungvnbn"/>
        <w:numPr>
          <w:ilvl w:val="0"/>
          <w:numId w:val="14"/>
        </w:numPr>
      </w:pPr>
      <w:r w:rsidRPr="00D106AF">
        <w:t xml:space="preserve">Tác nhân Nhân viên có các </w:t>
      </w:r>
      <w:r w:rsidR="00732860" w:rsidRPr="00D106AF">
        <w:t>Use Case</w:t>
      </w:r>
      <w:r w:rsidRPr="00D106AF">
        <w:t xml:space="preserve"> sau:</w:t>
      </w:r>
    </w:p>
    <w:p w:rsidR="00486E37" w:rsidRPr="00D106AF" w:rsidRDefault="00486E37" w:rsidP="00144B3B">
      <w:pPr>
        <w:pStyle w:val="Nidungvnbn"/>
        <w:numPr>
          <w:ilvl w:val="0"/>
          <w:numId w:val="16"/>
        </w:numPr>
      </w:pPr>
      <w:r w:rsidRPr="00D106AF">
        <w:t>Thực hiện việc giao hàng</w:t>
      </w:r>
    </w:p>
    <w:p w:rsidR="00486E37" w:rsidRPr="00D106AF" w:rsidRDefault="00486E37" w:rsidP="00144B3B">
      <w:pPr>
        <w:pStyle w:val="Nidungvnbn"/>
        <w:numPr>
          <w:ilvl w:val="0"/>
          <w:numId w:val="16"/>
        </w:numPr>
      </w:pPr>
      <w:r w:rsidRPr="00D106AF">
        <w:t>Thực hiện việc bảo hành sản phẩm</w:t>
      </w:r>
    </w:p>
    <w:p w:rsidR="00486E37" w:rsidRPr="00D106AF" w:rsidRDefault="00486E37" w:rsidP="00144B3B">
      <w:pPr>
        <w:pStyle w:val="Nidungvnbn"/>
        <w:numPr>
          <w:ilvl w:val="0"/>
          <w:numId w:val="16"/>
        </w:numPr>
      </w:pPr>
      <w:r w:rsidRPr="00D106AF">
        <w:t>Báo cáo kết quả</w:t>
      </w:r>
      <w:r w:rsidRPr="00D106AF">
        <w:tab/>
      </w:r>
    </w:p>
    <w:p w:rsidR="00486E37" w:rsidRPr="00D106AF" w:rsidRDefault="00486E37" w:rsidP="00144B3B">
      <w:pPr>
        <w:pStyle w:val="Nidungvnbn"/>
      </w:pPr>
      <w:r w:rsidRPr="00D106AF">
        <w:t>Ngoài ra, các thành viên của hệ thống bao gồm người quản lý, nhân viên và các</w:t>
      </w:r>
    </w:p>
    <w:p w:rsidR="00486E37" w:rsidRPr="00D106AF" w:rsidRDefault="00486E37" w:rsidP="00144B3B">
      <w:pPr>
        <w:pStyle w:val="Nidungvnbn"/>
      </w:pPr>
      <w:r w:rsidRPr="00D106AF">
        <w:t>khách hàng đã đăng ký làm thành viên còn có các U</w:t>
      </w:r>
      <w:r w:rsidR="009038DF" w:rsidRPr="00D106AF">
        <w:t xml:space="preserve">se </w:t>
      </w:r>
      <w:r w:rsidRPr="00D106AF">
        <w:t>C</w:t>
      </w:r>
      <w:r w:rsidR="009038DF" w:rsidRPr="00D106AF">
        <w:t>ase</w:t>
      </w:r>
      <w:r w:rsidRPr="00D106AF">
        <w:t xml:space="preserve"> sau:</w:t>
      </w:r>
    </w:p>
    <w:p w:rsidR="00486E37" w:rsidRPr="00D106AF" w:rsidRDefault="00486E37" w:rsidP="00144B3B">
      <w:pPr>
        <w:pStyle w:val="Nidungvnbn"/>
        <w:numPr>
          <w:ilvl w:val="0"/>
          <w:numId w:val="46"/>
        </w:numPr>
      </w:pPr>
      <w:r w:rsidRPr="00D106AF">
        <w:t>Đăng nhập</w:t>
      </w:r>
      <w:r w:rsidRPr="00D106AF">
        <w:tab/>
      </w:r>
    </w:p>
    <w:p w:rsidR="00486E37" w:rsidRPr="00D106AF" w:rsidRDefault="00486E37" w:rsidP="00144B3B">
      <w:pPr>
        <w:pStyle w:val="Nidungvnbn"/>
        <w:numPr>
          <w:ilvl w:val="0"/>
          <w:numId w:val="46"/>
        </w:numPr>
      </w:pPr>
      <w:r w:rsidRPr="00D106AF">
        <w:t>Xem thông tin cá nhân</w:t>
      </w:r>
    </w:p>
    <w:p w:rsidR="00486E37" w:rsidRPr="00D106AF" w:rsidRDefault="00486E37" w:rsidP="00144B3B">
      <w:pPr>
        <w:pStyle w:val="Nidungvnbn"/>
        <w:numPr>
          <w:ilvl w:val="0"/>
          <w:numId w:val="46"/>
        </w:numPr>
      </w:pPr>
      <w:r w:rsidRPr="00D106AF">
        <w:t>Sửa đổi thông tin cá nhân</w:t>
      </w:r>
    </w:p>
    <w:p w:rsidR="00486E37" w:rsidRPr="00D106AF" w:rsidRDefault="00486E37" w:rsidP="00486E37">
      <w:pPr>
        <w:pStyle w:val="Tiumccp1"/>
      </w:pPr>
      <w:bookmarkStart w:id="14" w:name="_Toc26871910"/>
      <w:r w:rsidRPr="00D106AF">
        <w:lastRenderedPageBreak/>
        <w:t>2.2 Biểu đồ U</w:t>
      </w:r>
      <w:r w:rsidR="007600CC" w:rsidRPr="00D106AF">
        <w:t xml:space="preserve">se </w:t>
      </w:r>
      <w:r w:rsidRPr="00D106AF">
        <w:t>C</w:t>
      </w:r>
      <w:r w:rsidR="007600CC" w:rsidRPr="00D106AF">
        <w:t>ase</w:t>
      </w:r>
      <w:r w:rsidRPr="00D106AF">
        <w:t xml:space="preserve"> tổng quát</w:t>
      </w:r>
      <w:bookmarkEnd w:id="14"/>
    </w:p>
    <w:p w:rsidR="00C35FF2" w:rsidRPr="00D106AF" w:rsidRDefault="00C35FF2" w:rsidP="00C35FF2">
      <w:pPr>
        <w:pStyle w:val="Nidungvnbn"/>
        <w:jc w:val="center"/>
      </w:pPr>
      <w:r w:rsidRPr="00D106AF">
        <w:t xml:space="preserve">Hình 1: Use Case Tổng quát: </w:t>
      </w:r>
      <w:r w:rsidRPr="00D106AF">
        <w:rPr>
          <w:w w:val="99"/>
        </w:rPr>
        <w:t>Mối quan hệ giữa các tác nhân.</w:t>
      </w:r>
    </w:p>
    <w:p w:rsidR="00E56CF2" w:rsidRPr="00D106AF" w:rsidRDefault="00486E37" w:rsidP="00486E37">
      <w:pPr>
        <w:pStyle w:val="Tiumccp1"/>
      </w:pPr>
      <w:bookmarkStart w:id="15" w:name="_Toc26871911"/>
      <w:r w:rsidRPr="00D106AF">
        <w:t>2.3 Xác định các gói U</w:t>
      </w:r>
      <w:r w:rsidR="00AB006A" w:rsidRPr="00D106AF">
        <w:t xml:space="preserve">se </w:t>
      </w:r>
      <w:r w:rsidRPr="00D106AF">
        <w:t>C</w:t>
      </w:r>
      <w:r w:rsidR="00AB006A" w:rsidRPr="00D106AF">
        <w:t>ase</w:t>
      </w:r>
      <w:r w:rsidRPr="00D106AF">
        <w:t>, biểu đồ U</w:t>
      </w:r>
      <w:r w:rsidR="00AB006A" w:rsidRPr="00D106AF">
        <w:t xml:space="preserve">se </w:t>
      </w:r>
      <w:r w:rsidRPr="00D106AF">
        <w:t>C</w:t>
      </w:r>
      <w:r w:rsidR="00AB006A" w:rsidRPr="00D106AF">
        <w:t>ase</w:t>
      </w:r>
      <w:r w:rsidRPr="00D106AF">
        <w:t xml:space="preserve"> chi tiết</w:t>
      </w:r>
      <w:bookmarkEnd w:id="15"/>
    </w:p>
    <w:p w:rsidR="008010BD" w:rsidRPr="00D106AF" w:rsidRDefault="008010BD" w:rsidP="00144B3B">
      <w:pPr>
        <w:pStyle w:val="Nidungvnbn"/>
      </w:pPr>
      <w:r w:rsidRPr="00D106AF">
        <w:t>Từ việc phân tích các Use Case của từng tác nhân, ta xây dựng thành các gói Use Case như sau:</w:t>
      </w:r>
    </w:p>
    <w:p w:rsidR="00E56CF2" w:rsidRPr="00D106AF" w:rsidRDefault="00755A32" w:rsidP="00755A32">
      <w:pPr>
        <w:spacing w:after="200" w:line="276" w:lineRule="auto"/>
        <w:jc w:val="center"/>
      </w:pPr>
      <w:r w:rsidRPr="00D106AF">
        <w:rPr>
          <w:noProof/>
        </w:rPr>
        <w:drawing>
          <wp:inline distT="0" distB="0" distL="0" distR="0" wp14:anchorId="59AB9313" wp14:editId="26361A45">
            <wp:extent cx="44005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550" cy="3352800"/>
                    </a:xfrm>
                    <a:prstGeom prst="rect">
                      <a:avLst/>
                    </a:prstGeom>
                  </pic:spPr>
                </pic:pic>
              </a:graphicData>
            </a:graphic>
          </wp:inline>
        </w:drawing>
      </w:r>
    </w:p>
    <w:p w:rsidR="00E3485F" w:rsidRPr="00D106AF" w:rsidRDefault="00E3485F" w:rsidP="00E3485F">
      <w:pPr>
        <w:pStyle w:val="Caption"/>
      </w:pPr>
      <w:r>
        <w:t xml:space="preserve">Hình </w:t>
      </w:r>
      <w:fldSimple w:instr=" SEQ Hình \* ARABIC ">
        <w:r w:rsidR="00E66DF1">
          <w:rPr>
            <w:noProof/>
          </w:rPr>
          <w:t>2</w:t>
        </w:r>
      </w:fldSimple>
      <w:r w:rsidRPr="00CE2731">
        <w:rPr>
          <w:noProof/>
        </w:rPr>
        <w:t>: Các gói Use Case.</w:t>
      </w:r>
    </w:p>
    <w:p w:rsidR="00E56CF2" w:rsidRPr="00D106AF" w:rsidRDefault="006B7A16" w:rsidP="00144B3B">
      <w:pPr>
        <w:pStyle w:val="Nidungvnbn"/>
      </w:pPr>
      <w:r w:rsidRPr="00D106AF">
        <w:t>Từ các gói Use Case trên, ta xây dựng biểu đồ chi tiết cho từng gói Use Case:</w:t>
      </w:r>
    </w:p>
    <w:p w:rsidR="006B7A16" w:rsidRPr="00D106AF" w:rsidRDefault="006B7A16" w:rsidP="006B7A16">
      <w:pPr>
        <w:pStyle w:val="Tiumccp1"/>
      </w:pPr>
      <w:bookmarkStart w:id="16" w:name="_Toc26871912"/>
      <w:r w:rsidRPr="00D106AF">
        <w:t>2.3.1 Gói U</w:t>
      </w:r>
      <w:r w:rsidR="004F04FF" w:rsidRPr="00D106AF">
        <w:t>se Case</w:t>
      </w:r>
      <w:r w:rsidRPr="00D106AF">
        <w:t xml:space="preserve"> Đăng ký, đăng nhập</w:t>
      </w:r>
      <w:bookmarkEnd w:id="16"/>
    </w:p>
    <w:p w:rsidR="006B7A16" w:rsidRPr="00D106AF" w:rsidRDefault="006B7A16" w:rsidP="004F04FF">
      <w:pPr>
        <w:pStyle w:val="Tiumccp1"/>
        <w:jc w:val="center"/>
      </w:pPr>
      <w:bookmarkStart w:id="17" w:name="_Toc26871913"/>
      <w:r w:rsidRPr="00D106AF">
        <w:rPr>
          <w:noProof/>
        </w:rPr>
        <w:drawing>
          <wp:inline distT="0" distB="0" distL="0" distR="0" wp14:anchorId="6484A2D4" wp14:editId="4F6789DD">
            <wp:extent cx="5791835"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365375"/>
                    </a:xfrm>
                    <a:prstGeom prst="rect">
                      <a:avLst/>
                    </a:prstGeom>
                  </pic:spPr>
                </pic:pic>
              </a:graphicData>
            </a:graphic>
          </wp:inline>
        </w:drawing>
      </w:r>
      <w:bookmarkEnd w:id="17"/>
    </w:p>
    <w:p w:rsidR="003729CE" w:rsidRPr="00D106AF" w:rsidRDefault="003729CE" w:rsidP="003729CE">
      <w:pPr>
        <w:pStyle w:val="Caption"/>
      </w:pPr>
      <w:r>
        <w:t xml:space="preserve">Hình </w:t>
      </w:r>
      <w:fldSimple w:instr=" SEQ Hình \* ARABIC ">
        <w:r w:rsidR="00E66DF1">
          <w:rPr>
            <w:noProof/>
          </w:rPr>
          <w:t>3</w:t>
        </w:r>
      </w:fldSimple>
      <w:r>
        <w:t xml:space="preserve">: </w:t>
      </w:r>
      <w:r w:rsidRPr="00D42933">
        <w:t>Biểu đồ Use Case của gói Đăng ký, đăng nhập.</w:t>
      </w:r>
    </w:p>
    <w:p w:rsidR="006B7A16" w:rsidRPr="00D106AF" w:rsidRDefault="006B7A16" w:rsidP="006B7A16">
      <w:pPr>
        <w:pStyle w:val="Tiumccp1"/>
      </w:pPr>
      <w:bookmarkStart w:id="18" w:name="_Toc26871914"/>
      <w:r w:rsidRPr="00D106AF">
        <w:t xml:space="preserve">2.3.2 Gói </w:t>
      </w:r>
      <w:r w:rsidR="004F04FF" w:rsidRPr="00D106AF">
        <w:t>Use Case</w:t>
      </w:r>
      <w:r w:rsidRPr="00D106AF">
        <w:t xml:space="preserve"> Quản lý thông tin cá nhân</w:t>
      </w:r>
      <w:bookmarkEnd w:id="18"/>
    </w:p>
    <w:p w:rsidR="006B7A16" w:rsidRPr="00D106AF" w:rsidRDefault="006B7A16" w:rsidP="004F04FF">
      <w:pPr>
        <w:pStyle w:val="Tiumccp1"/>
        <w:jc w:val="center"/>
      </w:pPr>
      <w:bookmarkStart w:id="19" w:name="_Toc26871915"/>
      <w:r w:rsidRPr="00D106AF">
        <w:rPr>
          <w:noProof/>
        </w:rPr>
        <w:lastRenderedPageBreak/>
        <w:drawing>
          <wp:inline distT="0" distB="0" distL="0" distR="0" wp14:anchorId="5220BDDF" wp14:editId="4D210501">
            <wp:extent cx="5791835" cy="2130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130425"/>
                    </a:xfrm>
                    <a:prstGeom prst="rect">
                      <a:avLst/>
                    </a:prstGeom>
                  </pic:spPr>
                </pic:pic>
              </a:graphicData>
            </a:graphic>
          </wp:inline>
        </w:drawing>
      </w:r>
      <w:bookmarkEnd w:id="19"/>
    </w:p>
    <w:p w:rsidR="003729CE" w:rsidRPr="00D106AF" w:rsidRDefault="003729CE" w:rsidP="003729CE">
      <w:pPr>
        <w:pStyle w:val="Caption"/>
      </w:pPr>
      <w:r>
        <w:t xml:space="preserve">Hình </w:t>
      </w:r>
      <w:fldSimple w:instr=" SEQ Hình \* ARABIC ">
        <w:r w:rsidR="00E66DF1">
          <w:rPr>
            <w:noProof/>
          </w:rPr>
          <w:t>4</w:t>
        </w:r>
      </w:fldSimple>
      <w:r w:rsidRPr="00A53427">
        <w:rPr>
          <w:noProof/>
        </w:rPr>
        <w:t>: Biểu đồ Use Case của gói Quản lý thông tin cá nhân.</w:t>
      </w:r>
    </w:p>
    <w:p w:rsidR="006B7A16" w:rsidRPr="00D106AF" w:rsidRDefault="006B7A16" w:rsidP="006B7A16">
      <w:pPr>
        <w:pStyle w:val="Tiumccp1"/>
      </w:pPr>
      <w:bookmarkStart w:id="20" w:name="_Toc26871916"/>
      <w:r w:rsidRPr="00D106AF">
        <w:t xml:space="preserve">2.3.3 Gói </w:t>
      </w:r>
      <w:r w:rsidR="004F04FF" w:rsidRPr="00D106AF">
        <w:t>Use Case</w:t>
      </w:r>
      <w:r w:rsidRPr="00D106AF">
        <w:t xml:space="preserve"> Quản lý danh sách thành viên</w:t>
      </w:r>
      <w:bookmarkEnd w:id="20"/>
    </w:p>
    <w:p w:rsidR="006B7A16" w:rsidRPr="00D106AF" w:rsidRDefault="004F04FF" w:rsidP="004F04FF">
      <w:pPr>
        <w:pStyle w:val="Tiumccp1"/>
        <w:jc w:val="center"/>
      </w:pPr>
      <w:bookmarkStart w:id="21" w:name="_Toc26871917"/>
      <w:r w:rsidRPr="00D106AF">
        <w:rPr>
          <w:noProof/>
        </w:rPr>
        <w:drawing>
          <wp:inline distT="0" distB="0" distL="0" distR="0" wp14:anchorId="06C9CDE9" wp14:editId="06ED0F42">
            <wp:extent cx="5791835"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803400"/>
                    </a:xfrm>
                    <a:prstGeom prst="rect">
                      <a:avLst/>
                    </a:prstGeom>
                  </pic:spPr>
                </pic:pic>
              </a:graphicData>
            </a:graphic>
          </wp:inline>
        </w:drawing>
      </w:r>
      <w:bookmarkEnd w:id="21"/>
    </w:p>
    <w:p w:rsidR="003729CE" w:rsidRPr="00D106AF" w:rsidRDefault="003729CE" w:rsidP="003729CE">
      <w:pPr>
        <w:pStyle w:val="Caption"/>
      </w:pPr>
      <w:r>
        <w:t xml:space="preserve">Hình </w:t>
      </w:r>
      <w:fldSimple w:instr=" SEQ Hình \* ARABIC ">
        <w:r w:rsidR="00E66DF1">
          <w:rPr>
            <w:noProof/>
          </w:rPr>
          <w:t>5</w:t>
        </w:r>
      </w:fldSimple>
      <w:r w:rsidRPr="00FD49D4">
        <w:t>: Biểu đồ Use Case của gói Quản lý danh sách thành viên.</w:t>
      </w:r>
    </w:p>
    <w:p w:rsidR="006B7A16" w:rsidRPr="00D106AF" w:rsidRDefault="006B7A16" w:rsidP="006B7A16">
      <w:pPr>
        <w:pStyle w:val="Tiumccp1"/>
      </w:pPr>
      <w:bookmarkStart w:id="22" w:name="_Toc26871918"/>
      <w:r w:rsidRPr="00D106AF">
        <w:t xml:space="preserve">2.3.4 Gói </w:t>
      </w:r>
      <w:r w:rsidR="004F04FF" w:rsidRPr="00D106AF">
        <w:t>Use Case</w:t>
      </w:r>
      <w:r w:rsidRPr="00D106AF">
        <w:t xml:space="preserve"> Quản lý danh mục sản phẩm</w:t>
      </w:r>
      <w:bookmarkEnd w:id="22"/>
    </w:p>
    <w:p w:rsidR="006B7A16" w:rsidRPr="00D106AF" w:rsidRDefault="004F04FF" w:rsidP="004F04FF">
      <w:pPr>
        <w:pStyle w:val="Tiumccp1"/>
        <w:jc w:val="center"/>
      </w:pPr>
      <w:bookmarkStart w:id="23" w:name="_Toc26871919"/>
      <w:r w:rsidRPr="00D106AF">
        <w:rPr>
          <w:noProof/>
        </w:rPr>
        <w:drawing>
          <wp:inline distT="0" distB="0" distL="0" distR="0" wp14:anchorId="4F6EFF83" wp14:editId="704D28B1">
            <wp:extent cx="5791835"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139950"/>
                    </a:xfrm>
                    <a:prstGeom prst="rect">
                      <a:avLst/>
                    </a:prstGeom>
                  </pic:spPr>
                </pic:pic>
              </a:graphicData>
            </a:graphic>
          </wp:inline>
        </w:drawing>
      </w:r>
      <w:bookmarkEnd w:id="23"/>
    </w:p>
    <w:p w:rsidR="003729CE" w:rsidRPr="00D106AF" w:rsidRDefault="003729CE" w:rsidP="003729CE">
      <w:pPr>
        <w:pStyle w:val="Caption"/>
      </w:pPr>
      <w:r>
        <w:t xml:space="preserve">Hình </w:t>
      </w:r>
      <w:fldSimple w:instr=" SEQ Hình \* ARABIC ">
        <w:r w:rsidR="00E66DF1">
          <w:rPr>
            <w:noProof/>
          </w:rPr>
          <w:t>6</w:t>
        </w:r>
      </w:fldSimple>
      <w:r w:rsidRPr="00D0611E">
        <w:rPr>
          <w:noProof/>
        </w:rPr>
        <w:t>: Biểu đồ Use Case của gói Quản lý danh mục sản phẩm.</w:t>
      </w:r>
    </w:p>
    <w:p w:rsidR="006B7A16" w:rsidRPr="00D106AF" w:rsidRDefault="006B7A16" w:rsidP="006B7A16">
      <w:pPr>
        <w:pStyle w:val="Tiumccp1"/>
      </w:pPr>
      <w:bookmarkStart w:id="24" w:name="_Toc26871920"/>
      <w:r w:rsidRPr="00D106AF">
        <w:t xml:space="preserve">2.3.5 Gói </w:t>
      </w:r>
      <w:r w:rsidR="004F04FF" w:rsidRPr="00D106AF">
        <w:t>Use Case</w:t>
      </w:r>
      <w:r w:rsidRPr="00D106AF">
        <w:t xml:space="preserve"> Mua hàng</w:t>
      </w:r>
      <w:bookmarkEnd w:id="24"/>
    </w:p>
    <w:p w:rsidR="006B7A16" w:rsidRPr="00D106AF" w:rsidRDefault="004F04FF" w:rsidP="004F04FF">
      <w:pPr>
        <w:pStyle w:val="Tiumccp1"/>
        <w:jc w:val="center"/>
      </w:pPr>
      <w:bookmarkStart w:id="25" w:name="_Toc26871921"/>
      <w:r w:rsidRPr="00D106AF">
        <w:rPr>
          <w:noProof/>
        </w:rPr>
        <w:lastRenderedPageBreak/>
        <w:drawing>
          <wp:inline distT="0" distB="0" distL="0" distR="0" wp14:anchorId="5B1F01EA" wp14:editId="4F995256">
            <wp:extent cx="5791835" cy="2452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52370"/>
                    </a:xfrm>
                    <a:prstGeom prst="rect">
                      <a:avLst/>
                    </a:prstGeom>
                  </pic:spPr>
                </pic:pic>
              </a:graphicData>
            </a:graphic>
          </wp:inline>
        </w:drawing>
      </w:r>
      <w:bookmarkEnd w:id="25"/>
    </w:p>
    <w:p w:rsidR="003729CE" w:rsidRPr="00D106AF" w:rsidRDefault="003729CE" w:rsidP="003729CE">
      <w:pPr>
        <w:pStyle w:val="Caption"/>
      </w:pPr>
      <w:r>
        <w:t xml:space="preserve">Hình </w:t>
      </w:r>
      <w:fldSimple w:instr=" SEQ Hình \* ARABIC ">
        <w:r w:rsidR="00E66DF1">
          <w:rPr>
            <w:noProof/>
          </w:rPr>
          <w:t>7</w:t>
        </w:r>
      </w:fldSimple>
      <w:r w:rsidRPr="00870823">
        <w:rPr>
          <w:noProof/>
        </w:rPr>
        <w:t>: Biểu đồ Use Case của gói Mua hàng.</w:t>
      </w:r>
    </w:p>
    <w:p w:rsidR="006B7A16" w:rsidRPr="00D106AF" w:rsidRDefault="006B7A16" w:rsidP="006B7A16">
      <w:pPr>
        <w:pStyle w:val="Tiumccp1"/>
      </w:pPr>
      <w:bookmarkStart w:id="26" w:name="_Toc26871922"/>
      <w:r w:rsidRPr="00D106AF">
        <w:t xml:space="preserve">2.3.6 Gói </w:t>
      </w:r>
      <w:r w:rsidR="004F04FF" w:rsidRPr="00D106AF">
        <w:t>Use Case</w:t>
      </w:r>
      <w:r w:rsidRPr="00D106AF">
        <w:t xml:space="preserve"> Xử lý đơn hàng</w:t>
      </w:r>
      <w:bookmarkEnd w:id="26"/>
    </w:p>
    <w:p w:rsidR="006B7A16" w:rsidRPr="00D106AF" w:rsidRDefault="004F04FF" w:rsidP="004F04FF">
      <w:pPr>
        <w:pStyle w:val="Tiumccp1"/>
        <w:jc w:val="center"/>
      </w:pPr>
      <w:bookmarkStart w:id="27" w:name="_Toc26871923"/>
      <w:r w:rsidRPr="00D106AF">
        <w:rPr>
          <w:noProof/>
        </w:rPr>
        <w:drawing>
          <wp:inline distT="0" distB="0" distL="0" distR="0" wp14:anchorId="47F88F66" wp14:editId="25A213F3">
            <wp:extent cx="5791835" cy="1305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1305560"/>
                    </a:xfrm>
                    <a:prstGeom prst="rect">
                      <a:avLst/>
                    </a:prstGeom>
                  </pic:spPr>
                </pic:pic>
              </a:graphicData>
            </a:graphic>
          </wp:inline>
        </w:drawing>
      </w:r>
      <w:bookmarkEnd w:id="27"/>
    </w:p>
    <w:p w:rsidR="003729CE" w:rsidRPr="00D106AF" w:rsidRDefault="003729CE" w:rsidP="003729CE">
      <w:pPr>
        <w:pStyle w:val="Caption"/>
      </w:pPr>
      <w:r>
        <w:t xml:space="preserve">Hình </w:t>
      </w:r>
      <w:fldSimple w:instr=" SEQ Hình \* ARABIC ">
        <w:r w:rsidR="00E66DF1">
          <w:rPr>
            <w:noProof/>
          </w:rPr>
          <w:t>8</w:t>
        </w:r>
      </w:fldSimple>
      <w:r w:rsidRPr="00DB48B8">
        <w:rPr>
          <w:noProof/>
        </w:rPr>
        <w:t>: Biểu đồ Use Case của gói tiếp nhận và xử lý đơn hàng.</w:t>
      </w:r>
    </w:p>
    <w:p w:rsidR="006B7A16" w:rsidRPr="00D106AF" w:rsidRDefault="006B7A16" w:rsidP="006B7A16">
      <w:pPr>
        <w:pStyle w:val="Tiumccp1"/>
      </w:pPr>
      <w:bookmarkStart w:id="28" w:name="_Toc26871924"/>
      <w:r w:rsidRPr="00D106AF">
        <w:t xml:space="preserve">2.3.7 Gói </w:t>
      </w:r>
      <w:r w:rsidR="004F04FF" w:rsidRPr="00D106AF">
        <w:t>Use Case</w:t>
      </w:r>
      <w:r w:rsidRPr="00D106AF">
        <w:t xml:space="preserve"> Bảo hành sản phẩm</w:t>
      </w:r>
      <w:bookmarkEnd w:id="28"/>
    </w:p>
    <w:p w:rsidR="006B7A16" w:rsidRPr="00D106AF" w:rsidRDefault="004F04FF" w:rsidP="004F04FF">
      <w:pPr>
        <w:pStyle w:val="Tiumccp1"/>
        <w:jc w:val="center"/>
      </w:pPr>
      <w:bookmarkStart w:id="29" w:name="_Toc26871925"/>
      <w:r w:rsidRPr="00D106AF">
        <w:rPr>
          <w:noProof/>
        </w:rPr>
        <w:drawing>
          <wp:inline distT="0" distB="0" distL="0" distR="0" wp14:anchorId="55E4073A" wp14:editId="27F60D85">
            <wp:extent cx="5791835" cy="2441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441575"/>
                    </a:xfrm>
                    <a:prstGeom prst="rect">
                      <a:avLst/>
                    </a:prstGeom>
                  </pic:spPr>
                </pic:pic>
              </a:graphicData>
            </a:graphic>
          </wp:inline>
        </w:drawing>
      </w:r>
      <w:bookmarkEnd w:id="29"/>
    </w:p>
    <w:p w:rsidR="00E66DF1" w:rsidRPr="00D106AF" w:rsidRDefault="00E66DF1" w:rsidP="00E66DF1">
      <w:pPr>
        <w:pStyle w:val="Caption"/>
      </w:pPr>
      <w:r>
        <w:t xml:space="preserve">Hình </w:t>
      </w:r>
      <w:fldSimple w:instr=" SEQ Hình \* ARABIC ">
        <w:r>
          <w:rPr>
            <w:noProof/>
          </w:rPr>
          <w:t>9</w:t>
        </w:r>
      </w:fldSimple>
      <w:r w:rsidRPr="004D7F24">
        <w:rPr>
          <w:noProof/>
        </w:rPr>
        <w:t>: Biểu đồ Use Case của gói Bảo hành sản phẩm.</w:t>
      </w:r>
    </w:p>
    <w:p w:rsidR="006B7A16" w:rsidRPr="00D106AF" w:rsidRDefault="006B7A16" w:rsidP="006B7A16">
      <w:pPr>
        <w:spacing w:after="200" w:line="276" w:lineRule="auto"/>
      </w:pPr>
    </w:p>
    <w:p w:rsidR="00DF3FCA" w:rsidRDefault="00DF3FCA">
      <w:pPr>
        <w:spacing w:after="200" w:line="276" w:lineRule="auto"/>
        <w:rPr>
          <w:b/>
          <w:sz w:val="32"/>
          <w:szCs w:val="32"/>
        </w:rPr>
      </w:pPr>
      <w:bookmarkStart w:id="30" w:name="_Toc26871926"/>
      <w:r>
        <w:br w:type="page"/>
      </w:r>
    </w:p>
    <w:p w:rsidR="00E56CF2" w:rsidRPr="00D106AF" w:rsidRDefault="006B7A16" w:rsidP="00711737">
      <w:pPr>
        <w:pStyle w:val="Chng"/>
      </w:pPr>
      <w:r w:rsidRPr="00D106AF">
        <w:lastRenderedPageBreak/>
        <w:t>CHƯƠNG 3 – ĐẶC TẢ CÁC USE CASE</w:t>
      </w:r>
      <w:bookmarkEnd w:id="30"/>
    </w:p>
    <w:p w:rsidR="00711737" w:rsidRPr="00D106AF" w:rsidRDefault="00711737" w:rsidP="00144B3B">
      <w:pPr>
        <w:pStyle w:val="Nidungvnbn"/>
      </w:pPr>
      <w:r w:rsidRPr="00D106AF">
        <w:t>Ta tiến hành đặc tả các U</w:t>
      </w:r>
      <w:r w:rsidR="00AB006A" w:rsidRPr="00D106AF">
        <w:t xml:space="preserve">se </w:t>
      </w:r>
      <w:r w:rsidRPr="00D106AF">
        <w:t>C</w:t>
      </w:r>
      <w:r w:rsidR="00AB006A" w:rsidRPr="00D106AF">
        <w:t>ase</w:t>
      </w:r>
      <w:r w:rsidRPr="00D106AF">
        <w:t xml:space="preserve"> theo từng hệ thống con (từng nhóm chức năng) như sau:</w:t>
      </w:r>
    </w:p>
    <w:p w:rsidR="00711737" w:rsidRPr="00D106AF" w:rsidRDefault="00711737" w:rsidP="00711737">
      <w:pPr>
        <w:pStyle w:val="Tiumccp1"/>
      </w:pPr>
      <w:bookmarkStart w:id="31" w:name="_Toc26871927"/>
      <w:r w:rsidRPr="00D106AF">
        <w:t>3.1 Hệ thống đăng ký, đăng nhập</w:t>
      </w:r>
      <w:bookmarkEnd w:id="31"/>
    </w:p>
    <w:p w:rsidR="00711737" w:rsidRPr="00D106AF" w:rsidRDefault="00711737" w:rsidP="00711737">
      <w:pPr>
        <w:spacing w:line="121" w:lineRule="exact"/>
      </w:pPr>
    </w:p>
    <w:p w:rsidR="006B7A16" w:rsidRPr="00D106AF" w:rsidRDefault="00711737" w:rsidP="00711737">
      <w:pPr>
        <w:pStyle w:val="Tiumccp2"/>
        <w:ind w:left="720"/>
      </w:pPr>
      <w:bookmarkStart w:id="32" w:name="_Toc26871928"/>
      <w:r w:rsidRPr="00D106AF">
        <w:t>3.1.1 Đặc tả Use Case đăng ký thành viên</w:t>
      </w:r>
      <w:bookmarkEnd w:id="32"/>
    </w:p>
    <w:p w:rsidR="00711737" w:rsidRPr="00D106AF" w:rsidRDefault="00711737" w:rsidP="00144B3B">
      <w:pPr>
        <w:pStyle w:val="Nidungvnbn"/>
        <w:numPr>
          <w:ilvl w:val="0"/>
          <w:numId w:val="18"/>
        </w:numPr>
      </w:pPr>
      <w:r w:rsidRPr="00D106AF">
        <w:rPr>
          <w:u w:val="single"/>
        </w:rPr>
        <w:t>Tác nhân</w:t>
      </w:r>
      <w:r w:rsidRPr="00D106AF">
        <w:t>: khách xem.</w:t>
      </w:r>
    </w:p>
    <w:p w:rsidR="00711737" w:rsidRPr="00D106AF" w:rsidRDefault="00711737" w:rsidP="00144B3B">
      <w:pPr>
        <w:pStyle w:val="Nidungvnbn"/>
        <w:numPr>
          <w:ilvl w:val="0"/>
          <w:numId w:val="18"/>
        </w:numPr>
      </w:pPr>
      <w:r w:rsidRPr="00D106AF">
        <w:rPr>
          <w:u w:val="single"/>
        </w:rPr>
        <w:t>Mô tả</w:t>
      </w:r>
      <w:r w:rsidRPr="00D106AF">
        <w:t>: cho phép khách xem đăng ký làm thành viên của hệ thống.</w:t>
      </w:r>
    </w:p>
    <w:p w:rsidR="00711737" w:rsidRPr="00D106AF" w:rsidRDefault="00711737" w:rsidP="00144B3B">
      <w:pPr>
        <w:pStyle w:val="Nidungvnbn"/>
        <w:numPr>
          <w:ilvl w:val="0"/>
          <w:numId w:val="18"/>
        </w:numPr>
      </w:pPr>
      <w:r w:rsidRPr="00003048">
        <w:rPr>
          <w:u w:val="single"/>
        </w:rPr>
        <w:t>Tiền điều kiện</w:t>
      </w:r>
      <w:r w:rsidRPr="00D106AF">
        <w:t>:</w:t>
      </w:r>
    </w:p>
    <w:p w:rsidR="00711737" w:rsidRPr="00D106AF" w:rsidRDefault="00711737" w:rsidP="00144B3B">
      <w:pPr>
        <w:pStyle w:val="Nidungvnbn"/>
        <w:numPr>
          <w:ilvl w:val="0"/>
          <w:numId w:val="18"/>
        </w:numPr>
      </w:pPr>
      <w:r w:rsidRPr="00003048">
        <w:rPr>
          <w:u w:val="single"/>
        </w:rPr>
        <w:t>Luồng sự kiện chính</w:t>
      </w:r>
      <w:r w:rsidRPr="00D106AF">
        <w:t>:</w:t>
      </w:r>
    </w:p>
    <w:p w:rsidR="00711737" w:rsidRPr="00D106AF" w:rsidRDefault="00711737" w:rsidP="00144B3B">
      <w:pPr>
        <w:pStyle w:val="Nidungvnbn"/>
      </w:pPr>
      <w:r w:rsidRPr="00D106AF">
        <w:t>1. Khách xem chọn mục đăng kí thành viên.</w:t>
      </w:r>
    </w:p>
    <w:p w:rsidR="00711737" w:rsidRPr="00D106AF" w:rsidRDefault="00711737" w:rsidP="00144B3B">
      <w:pPr>
        <w:pStyle w:val="Nidungvnbn"/>
      </w:pPr>
      <w:r w:rsidRPr="00D106AF">
        <w:t>2. Form đăng kí thành viên hiển thị.</w:t>
      </w:r>
    </w:p>
    <w:p w:rsidR="00711737" w:rsidRPr="00D106AF" w:rsidRDefault="00711737" w:rsidP="00144B3B">
      <w:pPr>
        <w:pStyle w:val="Nidungvnbn"/>
      </w:pPr>
      <w:r w:rsidRPr="00D106AF">
        <w:t>3. Khách xem nhập thông tin cá nhân cần thiết vào form đăng kí.</w:t>
      </w:r>
    </w:p>
    <w:p w:rsidR="00711737" w:rsidRPr="00D106AF" w:rsidRDefault="00711737" w:rsidP="00144B3B">
      <w:pPr>
        <w:pStyle w:val="Nidungvnbn"/>
      </w:pPr>
      <w:r w:rsidRPr="00D106AF">
        <w:t>4. Nhấn nút Đăng ký.</w:t>
      </w:r>
    </w:p>
    <w:p w:rsidR="00711737" w:rsidRPr="00D106AF" w:rsidRDefault="00711737" w:rsidP="00144B3B">
      <w:pPr>
        <w:pStyle w:val="Nidungvnbn"/>
      </w:pPr>
      <w:r w:rsidRPr="00D106AF">
        <w:t>5. Hệ thống thông báo kết quả quá trình nhập thông tin cá nhân. Nếu thông tin nhập không chính xác thì thực hiện luồng nhánh A1. Nếu nhập chính xác thì thực hiện bước 6.</w:t>
      </w:r>
    </w:p>
    <w:p w:rsidR="00711737" w:rsidRPr="00D106AF" w:rsidRDefault="00711737" w:rsidP="00144B3B">
      <w:pPr>
        <w:pStyle w:val="Nidungvnbn"/>
      </w:pPr>
      <w:r w:rsidRPr="00D106AF">
        <w:t>6. Hệ thống cập nhật thông tin của khách xem vào danh sách thành viên.</w:t>
      </w:r>
    </w:p>
    <w:p w:rsidR="00711737" w:rsidRPr="00D106AF" w:rsidRDefault="00711737" w:rsidP="00144B3B">
      <w:pPr>
        <w:pStyle w:val="Nidungvnbn"/>
      </w:pPr>
      <w:r w:rsidRPr="00D106AF">
        <w:t>7. Use Case kết thúc.</w:t>
      </w:r>
    </w:p>
    <w:p w:rsidR="00711737" w:rsidRPr="00D106AF" w:rsidRDefault="00711737" w:rsidP="00144B3B">
      <w:pPr>
        <w:pStyle w:val="Nidungvnbn"/>
        <w:numPr>
          <w:ilvl w:val="0"/>
          <w:numId w:val="19"/>
        </w:numPr>
      </w:pPr>
      <w:r w:rsidRPr="00D106AF">
        <w:t>Luồng sự kiện rẽ nhánh:</w:t>
      </w:r>
    </w:p>
    <w:p w:rsidR="00711737" w:rsidRPr="00D106AF" w:rsidRDefault="00711737" w:rsidP="00144B3B">
      <w:pPr>
        <w:pStyle w:val="Nidungvnbn"/>
      </w:pPr>
      <w:r w:rsidRPr="00D106AF">
        <w:rPr>
          <w:u w:val="single"/>
        </w:rPr>
        <w:t>Luồng nhánh A1</w:t>
      </w:r>
      <w:r w:rsidRPr="00D106AF">
        <w:t>: Quá trình nhập thông tin không chính xác</w:t>
      </w:r>
    </w:p>
    <w:p w:rsidR="00711737" w:rsidRPr="00D106AF" w:rsidRDefault="00711737" w:rsidP="0061287E">
      <w:pPr>
        <w:pStyle w:val="Nidungvnbn"/>
        <w:ind w:left="720"/>
      </w:pPr>
      <w:r w:rsidRPr="00D106AF">
        <w:t xml:space="preserve">1. Hệ thống thông báo thông tin nhập không chính xác. </w:t>
      </w:r>
    </w:p>
    <w:p w:rsidR="00711737" w:rsidRPr="00D106AF" w:rsidRDefault="00711737" w:rsidP="0061287E">
      <w:pPr>
        <w:pStyle w:val="Nidungvnbn"/>
        <w:ind w:left="720"/>
      </w:pPr>
      <w:r w:rsidRPr="00D106AF">
        <w:t xml:space="preserve">2. Hệ thống yêu cầu khách xem nhập thông tin lại. </w:t>
      </w:r>
    </w:p>
    <w:p w:rsidR="00711737" w:rsidRPr="00D106AF" w:rsidRDefault="00711737" w:rsidP="0061287E">
      <w:pPr>
        <w:pStyle w:val="Nidungvnbn"/>
        <w:ind w:left="720"/>
      </w:pPr>
      <w:r w:rsidRPr="00D106AF">
        <w:t xml:space="preserve">3. Nếu khách xem đồng ý thì quay về bước 2 của luồng sự kiện chính, nếu không đồng ý thì Use Case kết thúc. </w:t>
      </w:r>
    </w:p>
    <w:p w:rsidR="00711737" w:rsidRPr="00D106AF" w:rsidRDefault="00711737" w:rsidP="00144B3B">
      <w:pPr>
        <w:pStyle w:val="Nidungvnbn"/>
        <w:numPr>
          <w:ilvl w:val="0"/>
          <w:numId w:val="19"/>
        </w:numPr>
      </w:pPr>
      <w:r w:rsidRPr="00D106AF">
        <w:rPr>
          <w:u w:val="single"/>
        </w:rPr>
        <w:t>Hậu điều kiện</w:t>
      </w:r>
      <w:r w:rsidRPr="00D106AF">
        <w:t>: Khách hàng trở thành thành viên của hệ thống.</w:t>
      </w:r>
    </w:p>
    <w:p w:rsidR="00E56CF2" w:rsidRPr="00D106AF" w:rsidRDefault="00711737" w:rsidP="00711737">
      <w:pPr>
        <w:pStyle w:val="Tiumccp2"/>
        <w:ind w:left="720"/>
      </w:pPr>
      <w:bookmarkStart w:id="33" w:name="_Toc26871929"/>
      <w:r w:rsidRPr="00D106AF">
        <w:t>3.1.2 Đặc tả Use Case đăng nhập</w:t>
      </w:r>
      <w:bookmarkEnd w:id="33"/>
    </w:p>
    <w:p w:rsidR="00447007" w:rsidRPr="00D106AF" w:rsidRDefault="00447007" w:rsidP="00144B3B">
      <w:pPr>
        <w:pStyle w:val="Nidungvnbn"/>
        <w:numPr>
          <w:ilvl w:val="0"/>
          <w:numId w:val="19"/>
        </w:numPr>
      </w:pPr>
      <w:r w:rsidRPr="00D106AF">
        <w:rPr>
          <w:u w:val="single"/>
        </w:rPr>
        <w:t>Tác nhân</w:t>
      </w:r>
      <w:r w:rsidRPr="00D106AF">
        <w:t>: thành viên</w:t>
      </w:r>
      <w:r w:rsidR="004E5A8E" w:rsidRPr="00D106AF">
        <w:t>.</w:t>
      </w:r>
    </w:p>
    <w:p w:rsidR="00447007" w:rsidRPr="00D106AF" w:rsidRDefault="00447007" w:rsidP="00144B3B">
      <w:pPr>
        <w:pStyle w:val="Nidungvnbn"/>
        <w:numPr>
          <w:ilvl w:val="0"/>
          <w:numId w:val="19"/>
        </w:numPr>
      </w:pPr>
      <w:r w:rsidRPr="00D106AF">
        <w:rPr>
          <w:u w:val="single"/>
        </w:rPr>
        <w:t>Mô tả</w:t>
      </w:r>
      <w:r w:rsidRPr="00D106AF">
        <w:t>: U</w:t>
      </w:r>
      <w:r w:rsidR="00AB006A" w:rsidRPr="00D106AF">
        <w:t xml:space="preserve">se </w:t>
      </w:r>
      <w:r w:rsidRPr="00D106AF">
        <w:t>C</w:t>
      </w:r>
      <w:r w:rsidR="00AB006A" w:rsidRPr="00D106AF">
        <w:t>ase</w:t>
      </w:r>
      <w:r w:rsidRPr="00D106AF">
        <w:t xml:space="preserve"> cho phép thành viên đăng nhập vào hệ thống.</w:t>
      </w:r>
    </w:p>
    <w:p w:rsidR="00447007" w:rsidRPr="00D106AF" w:rsidRDefault="00447007" w:rsidP="00144B3B">
      <w:pPr>
        <w:pStyle w:val="Nidungvnbn"/>
        <w:numPr>
          <w:ilvl w:val="0"/>
          <w:numId w:val="19"/>
        </w:numPr>
      </w:pPr>
      <w:r w:rsidRPr="00D106AF">
        <w:rPr>
          <w:u w:val="single"/>
        </w:rPr>
        <w:t>Tiền điều kiện</w:t>
      </w:r>
      <w:r w:rsidRPr="00D106AF">
        <w:t>: Thành viên chưa đăng nhập vào hệ thống</w:t>
      </w:r>
      <w:r w:rsidR="004E5A8E" w:rsidRPr="00D106AF">
        <w:t>.</w:t>
      </w:r>
    </w:p>
    <w:p w:rsidR="00447007" w:rsidRPr="00D106AF" w:rsidRDefault="00447007" w:rsidP="00144B3B">
      <w:pPr>
        <w:pStyle w:val="Nidungvnbn"/>
        <w:numPr>
          <w:ilvl w:val="0"/>
          <w:numId w:val="19"/>
        </w:numPr>
      </w:pPr>
      <w:r w:rsidRPr="00460174">
        <w:rPr>
          <w:u w:val="single"/>
        </w:rPr>
        <w:lastRenderedPageBreak/>
        <w:t>Luồng sự kiện chính</w:t>
      </w:r>
      <w:r w:rsidRPr="00D106AF">
        <w:t>:</w:t>
      </w:r>
    </w:p>
    <w:p w:rsidR="00447007" w:rsidRPr="00D106AF" w:rsidRDefault="00447007" w:rsidP="00460174">
      <w:pPr>
        <w:pStyle w:val="Nidungvnbn"/>
        <w:ind w:left="1080"/>
      </w:pPr>
      <w:r w:rsidRPr="00D106AF">
        <w:t>1. Thành viên chọn chức năng đăng nhập</w:t>
      </w:r>
      <w:r w:rsidR="004E5A8E" w:rsidRPr="00D106AF">
        <w:t>.</w:t>
      </w:r>
    </w:p>
    <w:p w:rsidR="00447007" w:rsidRPr="00D106AF" w:rsidRDefault="00447007" w:rsidP="00460174">
      <w:pPr>
        <w:pStyle w:val="Nidungvnbn"/>
        <w:ind w:left="1080"/>
      </w:pPr>
      <w:r w:rsidRPr="00D106AF">
        <w:t xml:space="preserve">2. Form </w:t>
      </w:r>
      <w:r w:rsidR="004E5A8E" w:rsidRPr="00D106AF">
        <w:t>đăng nhập hiển thị.</w:t>
      </w:r>
    </w:p>
    <w:p w:rsidR="00447007" w:rsidRPr="00D106AF" w:rsidRDefault="00447007" w:rsidP="00460174">
      <w:pPr>
        <w:pStyle w:val="Nidungvnbn"/>
        <w:ind w:left="1080"/>
      </w:pPr>
      <w:r w:rsidRPr="00D106AF">
        <w:t>3. Nhập tên, mật khẩu vào form đăng nhập</w:t>
      </w:r>
      <w:r w:rsidR="00D72354" w:rsidRPr="00D106AF">
        <w:t>.</w:t>
      </w:r>
    </w:p>
    <w:p w:rsidR="00447007" w:rsidRPr="00D106AF" w:rsidRDefault="00447007" w:rsidP="00460174">
      <w:pPr>
        <w:pStyle w:val="Nidungvnbn"/>
        <w:ind w:left="1080"/>
      </w:pPr>
      <w:r w:rsidRPr="00D106AF">
        <w:t xml:space="preserve">4. Hệ thống kiểm tra tên, mật khẩu của thành viên. </w:t>
      </w:r>
    </w:p>
    <w:p w:rsidR="00447007" w:rsidRPr="00D106AF" w:rsidRDefault="00447007" w:rsidP="00460174">
      <w:pPr>
        <w:pStyle w:val="Nidungvnbn"/>
        <w:ind w:left="1080"/>
      </w:pPr>
      <w:r w:rsidRPr="00D106AF">
        <w:t xml:space="preserve">5. Nếu việc đăng nhập thành công thi </w:t>
      </w:r>
      <w:r w:rsidR="00802CC5">
        <w:t>tiếp tục bước 6.</w:t>
      </w:r>
      <w:r w:rsidRPr="00D106AF">
        <w:t xml:space="preserve"> Nếu thành viên nhập sai tên, mật khẩu thì chuyển sang luồng nhánh A1</w:t>
      </w:r>
      <w:r w:rsidR="00D72354" w:rsidRPr="00D106AF">
        <w:t>.</w:t>
      </w:r>
    </w:p>
    <w:p w:rsidR="00447007" w:rsidRPr="00D106AF" w:rsidRDefault="00447007" w:rsidP="00460174">
      <w:pPr>
        <w:pStyle w:val="Nidungvnbn"/>
        <w:ind w:left="1080"/>
      </w:pPr>
      <w:r w:rsidRPr="00D106AF">
        <w:t>6. U</w:t>
      </w:r>
      <w:r w:rsidR="00AB006A" w:rsidRPr="00D106AF">
        <w:t xml:space="preserve">se </w:t>
      </w:r>
      <w:r w:rsidRPr="00D106AF">
        <w:t>C</w:t>
      </w:r>
      <w:r w:rsidR="00AB006A" w:rsidRPr="00D106AF">
        <w:t>ase</w:t>
      </w:r>
      <w:r w:rsidRPr="00D106AF">
        <w:t xml:space="preserve"> kết thúc</w:t>
      </w:r>
      <w:r w:rsidR="00D72354" w:rsidRPr="00D106AF">
        <w:t>.</w:t>
      </w:r>
    </w:p>
    <w:p w:rsidR="00447007" w:rsidRPr="00D106AF" w:rsidRDefault="00447007" w:rsidP="00144B3B">
      <w:pPr>
        <w:pStyle w:val="Nidungvnbn"/>
        <w:numPr>
          <w:ilvl w:val="0"/>
          <w:numId w:val="20"/>
        </w:numPr>
      </w:pPr>
      <w:r w:rsidRPr="0027094A">
        <w:rPr>
          <w:u w:val="single"/>
        </w:rPr>
        <w:t>Luồng sự kiện rẽ nhánh</w:t>
      </w:r>
      <w:r w:rsidRPr="00D106AF">
        <w:t>:</w:t>
      </w:r>
    </w:p>
    <w:p w:rsidR="00447007" w:rsidRPr="00D106AF" w:rsidRDefault="00447007" w:rsidP="00144B3B">
      <w:pPr>
        <w:pStyle w:val="Nidungvnbn"/>
      </w:pPr>
      <w:r w:rsidRPr="00D106AF">
        <w:rPr>
          <w:u w:val="single"/>
        </w:rPr>
        <w:t>Luồng nhánh A1</w:t>
      </w:r>
      <w:r w:rsidRPr="00D106AF">
        <w:t>: Thành viên đăng nhập không thành công</w:t>
      </w:r>
      <w:r w:rsidR="00D72354" w:rsidRPr="00D106AF">
        <w:t>.</w:t>
      </w:r>
    </w:p>
    <w:p w:rsidR="00447007" w:rsidRPr="00D106AF" w:rsidRDefault="00447007" w:rsidP="002B2525">
      <w:pPr>
        <w:pStyle w:val="Nidungvnbn"/>
        <w:ind w:left="720"/>
      </w:pPr>
      <w:r w:rsidRPr="00D106AF">
        <w:t>1. Hệ thống thông báo quá trình đăng nhập không thành công</w:t>
      </w:r>
      <w:r w:rsidR="00D72354" w:rsidRPr="00D106AF">
        <w:t>.</w:t>
      </w:r>
    </w:p>
    <w:p w:rsidR="00447007" w:rsidRPr="00D106AF" w:rsidRDefault="00447007" w:rsidP="002B2525">
      <w:pPr>
        <w:pStyle w:val="Nidungvnbn"/>
        <w:ind w:left="720"/>
      </w:pPr>
      <w:r w:rsidRPr="00D106AF">
        <w:t xml:space="preserve">2. </w:t>
      </w:r>
      <w:r w:rsidR="008A7789" w:rsidRPr="00D106AF">
        <w:t>Chọn</w:t>
      </w:r>
      <w:r w:rsidRPr="00D106AF">
        <w:t xml:space="preserve">: </w:t>
      </w:r>
      <w:r w:rsidR="008A7789" w:rsidRPr="00D106AF">
        <w:t>Đăng ký hay nhập lại</w:t>
      </w:r>
      <w:r w:rsidRPr="00D106AF">
        <w:t xml:space="preserve">. </w:t>
      </w:r>
      <w:r w:rsidR="008A7789" w:rsidRPr="00D106AF">
        <w:t xml:space="preserve">Nếu chọn đăng ký thì thực hiện </w:t>
      </w:r>
      <w:r w:rsidR="00D8235D">
        <w:t>use case 3.1.1 đăng ký thành viên</w:t>
      </w:r>
      <w:r w:rsidR="008A7789" w:rsidRPr="00D106AF">
        <w:t xml:space="preserve"> </w:t>
      </w:r>
    </w:p>
    <w:p w:rsidR="00447007" w:rsidRPr="00D106AF" w:rsidRDefault="00447007" w:rsidP="002B2525">
      <w:pPr>
        <w:pStyle w:val="Nidungvnbn"/>
        <w:ind w:left="720"/>
      </w:pPr>
      <w:r w:rsidRPr="00D106AF">
        <w:t>3. Hệ thống yêu cầu thành viên nhập lại tên và mật khẩu</w:t>
      </w:r>
      <w:r w:rsidR="00D72354" w:rsidRPr="00D106AF">
        <w:t>.</w:t>
      </w:r>
    </w:p>
    <w:p w:rsidR="00447007" w:rsidRPr="00D106AF" w:rsidRDefault="00447007" w:rsidP="002B2525">
      <w:pPr>
        <w:pStyle w:val="Nidungvnbn"/>
        <w:ind w:left="720"/>
      </w:pPr>
      <w:r w:rsidRPr="00D106AF">
        <w:t>4. Nếu khách xem đồng ý thì quay về bước 2 của luồng sự kiện chính, nếu không đồng ý thì U</w:t>
      </w:r>
      <w:r w:rsidR="009137EC" w:rsidRPr="00D106AF">
        <w:t xml:space="preserve">se </w:t>
      </w:r>
      <w:r w:rsidRPr="00D106AF">
        <w:t>C</w:t>
      </w:r>
      <w:r w:rsidR="009137EC" w:rsidRPr="00D106AF">
        <w:t>ase</w:t>
      </w:r>
      <w:r w:rsidRPr="00D106AF">
        <w:t xml:space="preserve"> kết thúc.</w:t>
      </w:r>
    </w:p>
    <w:p w:rsidR="00711737" w:rsidRPr="00D106AF" w:rsidRDefault="00447007" w:rsidP="002B2525">
      <w:pPr>
        <w:pStyle w:val="Nidungvnbn"/>
        <w:numPr>
          <w:ilvl w:val="0"/>
          <w:numId w:val="20"/>
        </w:numPr>
        <w:ind w:left="1800"/>
      </w:pPr>
      <w:r w:rsidRPr="00D106AF">
        <w:t>Hậu điều kiện: Thành viên đã đăng nhập thành công và có</w:t>
      </w:r>
      <w:r w:rsidR="00D72354" w:rsidRPr="00D106AF">
        <w:t xml:space="preserve"> </w:t>
      </w:r>
      <w:r w:rsidRPr="00D106AF">
        <w:t>thể sử dụng các chức năng mà hệ thống cung cấp</w:t>
      </w:r>
      <w:r w:rsidR="00D72354" w:rsidRPr="00D106AF">
        <w:t>.</w:t>
      </w:r>
    </w:p>
    <w:p w:rsidR="00E56CF2" w:rsidRPr="00D106AF" w:rsidRDefault="00711737" w:rsidP="00EE5C7D">
      <w:pPr>
        <w:pStyle w:val="Tiumccp1"/>
      </w:pPr>
      <w:bookmarkStart w:id="34" w:name="_Toc26871930"/>
      <w:r w:rsidRPr="00D106AF">
        <w:t>3.2. Hệ thống xem thông tin</w:t>
      </w:r>
      <w:bookmarkEnd w:id="34"/>
    </w:p>
    <w:p w:rsidR="00EE5C7D" w:rsidRPr="00D106AF" w:rsidRDefault="00EE5C7D" w:rsidP="00CB5F64">
      <w:pPr>
        <w:pStyle w:val="Tiumccp2"/>
        <w:ind w:left="720"/>
      </w:pPr>
      <w:bookmarkStart w:id="35" w:name="_Toc26871931"/>
      <w:r w:rsidRPr="00D106AF">
        <w:t>3.2.1. Đặc tả U</w:t>
      </w:r>
      <w:r w:rsidR="00AB006A" w:rsidRPr="00D106AF">
        <w:t xml:space="preserve">se </w:t>
      </w:r>
      <w:r w:rsidRPr="00D106AF">
        <w:t>C</w:t>
      </w:r>
      <w:r w:rsidR="00AB006A" w:rsidRPr="00D106AF">
        <w:t>ase</w:t>
      </w:r>
      <w:r w:rsidRPr="00D106AF">
        <w:t xml:space="preserve"> xem thông tin giỏ hàng</w:t>
      </w:r>
      <w:bookmarkEnd w:id="35"/>
    </w:p>
    <w:p w:rsidR="00EE5C7D" w:rsidRPr="00D106AF" w:rsidRDefault="00EE5C7D" w:rsidP="00144B3B">
      <w:pPr>
        <w:pStyle w:val="Nidungvnbn"/>
        <w:numPr>
          <w:ilvl w:val="0"/>
          <w:numId w:val="20"/>
        </w:numPr>
      </w:pPr>
      <w:r w:rsidRPr="00D106AF">
        <w:rPr>
          <w:u w:val="single"/>
        </w:rPr>
        <w:t>Tác nhân</w:t>
      </w:r>
      <w:r w:rsidRPr="00D106AF">
        <w:t>: khách hàng</w:t>
      </w:r>
      <w:r w:rsidR="00D72354" w:rsidRPr="00D106AF">
        <w:t>.</w:t>
      </w:r>
    </w:p>
    <w:p w:rsidR="00EE5C7D" w:rsidRPr="00D106AF" w:rsidRDefault="00EE5C7D" w:rsidP="00144B3B">
      <w:pPr>
        <w:pStyle w:val="Nidungvnbn"/>
        <w:numPr>
          <w:ilvl w:val="0"/>
          <w:numId w:val="20"/>
        </w:numPr>
      </w:pPr>
      <w:r w:rsidRPr="00D106AF">
        <w:rPr>
          <w:u w:val="single"/>
        </w:rPr>
        <w:t>Mô tả</w:t>
      </w:r>
      <w:r w:rsidRPr="00D106AF">
        <w:t>: cho phép khách hàng xem thông tin về giỏ hàng của mình.</w:t>
      </w:r>
    </w:p>
    <w:p w:rsidR="00EE5C7D" w:rsidRPr="00D106AF" w:rsidRDefault="00EE5C7D" w:rsidP="00144B3B">
      <w:pPr>
        <w:pStyle w:val="Nidungvnbn"/>
        <w:numPr>
          <w:ilvl w:val="0"/>
          <w:numId w:val="20"/>
        </w:numPr>
      </w:pPr>
      <w:r w:rsidRPr="00D106AF">
        <w:t>Tiền điều kiện:</w:t>
      </w:r>
    </w:p>
    <w:p w:rsidR="00EE5C7D" w:rsidRPr="00D106AF" w:rsidRDefault="00EE5C7D" w:rsidP="00144B3B">
      <w:pPr>
        <w:pStyle w:val="Nidungvnbn"/>
        <w:numPr>
          <w:ilvl w:val="0"/>
          <w:numId w:val="20"/>
        </w:numPr>
      </w:pPr>
      <w:r w:rsidRPr="00D106AF">
        <w:t>Luồng sự kiện chính:</w:t>
      </w:r>
    </w:p>
    <w:p w:rsidR="00EE5C7D" w:rsidRPr="00D106AF" w:rsidRDefault="00EE5C7D" w:rsidP="00BC4B0A">
      <w:pPr>
        <w:pStyle w:val="Nidungvnbn"/>
        <w:ind w:left="720"/>
      </w:pPr>
      <w:r w:rsidRPr="00D106AF">
        <w:t>1. Khách hàng chọn chức năng xem giỏ hàng</w:t>
      </w:r>
      <w:r w:rsidR="00D72354" w:rsidRPr="00D106AF">
        <w:t>.</w:t>
      </w:r>
    </w:p>
    <w:p w:rsidR="00EE5C7D" w:rsidRPr="00D106AF" w:rsidRDefault="00EE5C7D" w:rsidP="00BC4B0A">
      <w:pPr>
        <w:pStyle w:val="Nidungvnbn"/>
        <w:ind w:left="720"/>
      </w:pPr>
      <w:r w:rsidRPr="00D106AF">
        <w:t>2. Form xem thông tin giỏ hàng xuất hiện, hệ thống hiển thị thông tin về giỏ hàng của khách hàng hiện tại.</w:t>
      </w:r>
    </w:p>
    <w:p w:rsidR="00EE5C7D" w:rsidRPr="00D106AF" w:rsidRDefault="00EE5C7D" w:rsidP="00BC4B0A">
      <w:pPr>
        <w:pStyle w:val="Nidungvnbn"/>
        <w:ind w:left="720"/>
      </w:pPr>
      <w:r w:rsidRPr="00D106AF">
        <w:t>3. Khách hàng xem thông tin chi tiết về giỏ hàng được hiển thị</w:t>
      </w:r>
      <w:r w:rsidR="00D72354" w:rsidRPr="00D106AF">
        <w:t>.</w:t>
      </w:r>
    </w:p>
    <w:p w:rsidR="00EE5C7D" w:rsidRPr="00D106AF" w:rsidRDefault="00EE5C7D" w:rsidP="00BC4B0A">
      <w:pPr>
        <w:pStyle w:val="Nidungvnbn"/>
        <w:ind w:left="720"/>
      </w:pPr>
      <w:r w:rsidRPr="00D106AF">
        <w:t xml:space="preserve">4. </w:t>
      </w:r>
      <w:r w:rsidR="00C67CA6" w:rsidRPr="00D106AF">
        <w:t>Use Case</w:t>
      </w:r>
      <w:r w:rsidRPr="00D106AF">
        <w:t xml:space="preserve"> kết thúc.</w:t>
      </w:r>
    </w:p>
    <w:p w:rsidR="00EE5C7D" w:rsidRPr="00D106AF" w:rsidRDefault="00EE5C7D" w:rsidP="00144B3B">
      <w:pPr>
        <w:pStyle w:val="Nidungvnbn"/>
        <w:numPr>
          <w:ilvl w:val="0"/>
          <w:numId w:val="21"/>
        </w:numPr>
      </w:pPr>
      <w:r w:rsidRPr="00BC4B0A">
        <w:rPr>
          <w:u w:val="single"/>
        </w:rPr>
        <w:lastRenderedPageBreak/>
        <w:t>Hậu điều kiện</w:t>
      </w:r>
      <w:r w:rsidRPr="00D106AF">
        <w:t>:</w:t>
      </w:r>
    </w:p>
    <w:p w:rsidR="00EE5C7D" w:rsidRPr="00D106AF" w:rsidRDefault="00FA5C90" w:rsidP="00CB5F64">
      <w:pPr>
        <w:pStyle w:val="Tiumccp2"/>
        <w:ind w:left="720"/>
      </w:pPr>
      <w:bookmarkStart w:id="36" w:name="_Toc26871932"/>
      <w:r w:rsidRPr="00D106AF">
        <w:t>3</w:t>
      </w:r>
      <w:r w:rsidR="00EE5C7D" w:rsidRPr="00D106AF">
        <w:t xml:space="preserve">.2.2. Đặc tả </w:t>
      </w:r>
      <w:r w:rsidR="00C67CA6" w:rsidRPr="00D106AF">
        <w:t>Use Case</w:t>
      </w:r>
      <w:r w:rsidR="00EE5C7D" w:rsidRPr="00D106AF">
        <w:t xml:space="preserve"> xem thông tin đơn hàng</w:t>
      </w:r>
      <w:bookmarkEnd w:id="36"/>
    </w:p>
    <w:p w:rsidR="00EE5C7D" w:rsidRPr="00D106AF" w:rsidRDefault="00EE5C7D" w:rsidP="00144B3B">
      <w:pPr>
        <w:pStyle w:val="Nidungvnbn"/>
        <w:numPr>
          <w:ilvl w:val="0"/>
          <w:numId w:val="21"/>
        </w:numPr>
      </w:pPr>
      <w:r w:rsidRPr="00D106AF">
        <w:rPr>
          <w:u w:val="single"/>
        </w:rPr>
        <w:t>Tác nhân</w:t>
      </w:r>
      <w:r w:rsidRPr="00D106AF">
        <w:t>: người quản lý, nhân viên</w:t>
      </w:r>
      <w:r w:rsidR="00D72354" w:rsidRPr="00D106AF">
        <w:t>.</w:t>
      </w:r>
    </w:p>
    <w:p w:rsidR="00EE5C7D" w:rsidRPr="00D106AF" w:rsidRDefault="00EE5C7D" w:rsidP="00144B3B">
      <w:pPr>
        <w:pStyle w:val="Nidungvnbn"/>
        <w:numPr>
          <w:ilvl w:val="0"/>
          <w:numId w:val="21"/>
        </w:numPr>
      </w:pPr>
      <w:r w:rsidRPr="00D106AF">
        <w:rPr>
          <w:u w:val="single"/>
        </w:rPr>
        <w:t>Mô tả</w:t>
      </w:r>
      <w:r w:rsidRPr="00D106AF">
        <w:t>: cho phép người quản lý, nhân viên xem thông tin về</w:t>
      </w:r>
      <w:r w:rsidR="00C67CA6" w:rsidRPr="00D106AF">
        <w:t xml:space="preserve"> </w:t>
      </w:r>
      <w:r w:rsidRPr="00D106AF">
        <w:t>đơn hàng được lưu trữ trong hệ thống.</w:t>
      </w:r>
    </w:p>
    <w:p w:rsidR="00EE5C7D" w:rsidRPr="00D106AF" w:rsidRDefault="00EE5C7D" w:rsidP="00144B3B">
      <w:pPr>
        <w:pStyle w:val="Nidungvnbn"/>
        <w:numPr>
          <w:ilvl w:val="0"/>
          <w:numId w:val="21"/>
        </w:numPr>
      </w:pPr>
      <w:r w:rsidRPr="00D106AF">
        <w:t>Tiền điều kiện:</w:t>
      </w:r>
    </w:p>
    <w:p w:rsidR="00EE5C7D" w:rsidRPr="00D106AF" w:rsidRDefault="00EE5C7D" w:rsidP="00144B3B">
      <w:pPr>
        <w:pStyle w:val="Nidungvnbn"/>
        <w:numPr>
          <w:ilvl w:val="0"/>
          <w:numId w:val="21"/>
        </w:numPr>
      </w:pPr>
      <w:r w:rsidRPr="00D106AF">
        <w:t>Luồng sự kiện chính:</w:t>
      </w:r>
    </w:p>
    <w:p w:rsidR="00EE5C7D" w:rsidRPr="00D106AF" w:rsidRDefault="00EE5C7D" w:rsidP="00144B3B">
      <w:pPr>
        <w:pStyle w:val="Nidungvnbn"/>
      </w:pPr>
      <w:r w:rsidRPr="00D106AF">
        <w:t>1.</w:t>
      </w:r>
      <w:r w:rsidR="00FA5C90" w:rsidRPr="00D106AF">
        <w:t xml:space="preserve"> </w:t>
      </w:r>
      <w:r w:rsidRPr="00D106AF">
        <w:t>Người quản lý, nhân viên chọn đơn hàng cần xem.</w:t>
      </w:r>
    </w:p>
    <w:p w:rsidR="00EE5C7D" w:rsidRPr="00D106AF" w:rsidRDefault="00EE5C7D" w:rsidP="00144B3B">
      <w:pPr>
        <w:pStyle w:val="Nidungvnbn"/>
      </w:pPr>
      <w:r w:rsidRPr="00D106AF">
        <w:t>2.</w:t>
      </w:r>
      <w:r w:rsidR="00FA5C90" w:rsidRPr="00D106AF">
        <w:t xml:space="preserve"> </w:t>
      </w:r>
      <w:r w:rsidRPr="00D106AF">
        <w:t>Form xem thông tin đơn hàng xuất hiện, hệ thống hiển thị thông</w:t>
      </w:r>
    </w:p>
    <w:p w:rsidR="00EE5C7D" w:rsidRPr="00D106AF" w:rsidRDefault="00EE5C7D" w:rsidP="00144B3B">
      <w:pPr>
        <w:pStyle w:val="Nidungvnbn"/>
      </w:pPr>
      <w:r w:rsidRPr="00D106AF">
        <w:t>tin về đơn hàng mà người quản lý, nhân viên đã chọn.</w:t>
      </w:r>
    </w:p>
    <w:p w:rsidR="00EE5C7D" w:rsidRPr="00D106AF" w:rsidRDefault="00EE5C7D" w:rsidP="00144B3B">
      <w:pPr>
        <w:pStyle w:val="Nidungvnbn"/>
      </w:pPr>
      <w:r w:rsidRPr="00D106AF">
        <w:t>3.</w:t>
      </w:r>
      <w:r w:rsidR="00FA5C90" w:rsidRPr="00D106AF">
        <w:t xml:space="preserve"> </w:t>
      </w:r>
      <w:r w:rsidRPr="00D106AF">
        <w:t>Người quản lý, nhân viên xem thông tin chi tiết về đơn hàng</w:t>
      </w:r>
    </w:p>
    <w:p w:rsidR="00EE5C7D" w:rsidRPr="00D106AF" w:rsidRDefault="00EE5C7D" w:rsidP="00144B3B">
      <w:pPr>
        <w:pStyle w:val="Nidungvnbn"/>
      </w:pPr>
      <w:r w:rsidRPr="00D106AF">
        <w:t>được hiển thị</w:t>
      </w:r>
      <w:r w:rsidR="00D72354" w:rsidRPr="00D106AF">
        <w:t>.</w:t>
      </w:r>
    </w:p>
    <w:p w:rsidR="00E56CF2" w:rsidRPr="00D106AF" w:rsidRDefault="00EE5C7D" w:rsidP="00144B3B">
      <w:pPr>
        <w:pStyle w:val="Nidungvnbn"/>
      </w:pPr>
      <w:r w:rsidRPr="00D106AF">
        <w:t>4.</w:t>
      </w:r>
      <w:r w:rsidR="00FA5C90" w:rsidRPr="00D106AF">
        <w:t xml:space="preserve"> </w:t>
      </w:r>
      <w:r w:rsidRPr="00D106AF">
        <w:t>U</w:t>
      </w:r>
      <w:r w:rsidR="00FA5C90" w:rsidRPr="00D106AF">
        <w:t xml:space="preserve">se </w:t>
      </w:r>
      <w:r w:rsidRPr="00D106AF">
        <w:t>C</w:t>
      </w:r>
      <w:r w:rsidR="00FA5C90" w:rsidRPr="00D106AF">
        <w:t>ase</w:t>
      </w:r>
      <w:r w:rsidRPr="00D106AF">
        <w:t xml:space="preserve"> kết thúc.</w:t>
      </w:r>
    </w:p>
    <w:p w:rsidR="00E56CF2" w:rsidRPr="00D106AF" w:rsidRDefault="00EE5C7D" w:rsidP="00CB5F64">
      <w:pPr>
        <w:pStyle w:val="ListParagraph"/>
        <w:numPr>
          <w:ilvl w:val="0"/>
          <w:numId w:val="22"/>
        </w:numPr>
        <w:spacing w:after="200" w:line="276" w:lineRule="auto"/>
        <w:ind w:left="1800"/>
      </w:pPr>
      <w:r w:rsidRPr="00D106AF">
        <w:rPr>
          <w:u w:val="single"/>
        </w:rPr>
        <w:t>Hậu điều kiện</w:t>
      </w:r>
      <w:r w:rsidRPr="00D106AF">
        <w:t>:</w:t>
      </w:r>
    </w:p>
    <w:p w:rsidR="00EE5C7D" w:rsidRPr="00D106AF" w:rsidRDefault="001A2770" w:rsidP="00CB5F64">
      <w:pPr>
        <w:pStyle w:val="Tiumccp2"/>
        <w:ind w:left="720"/>
      </w:pPr>
      <w:bookmarkStart w:id="37" w:name="_Toc26871933"/>
      <w:r w:rsidRPr="00D106AF">
        <w:t>3</w:t>
      </w:r>
      <w:r w:rsidR="00EE5C7D" w:rsidRPr="00D106AF">
        <w:t>.2.3. Đặc tả U</w:t>
      </w:r>
      <w:r w:rsidR="00C67CA6" w:rsidRPr="00D106AF">
        <w:t xml:space="preserve">se </w:t>
      </w:r>
      <w:r w:rsidR="00EE5C7D" w:rsidRPr="00D106AF">
        <w:t>C</w:t>
      </w:r>
      <w:r w:rsidR="00C67CA6" w:rsidRPr="00D106AF">
        <w:t>ase</w:t>
      </w:r>
      <w:r w:rsidR="00EE5C7D" w:rsidRPr="00D106AF">
        <w:t xml:space="preserve"> xem thông tin sản phẩm</w:t>
      </w:r>
      <w:bookmarkEnd w:id="37"/>
    </w:p>
    <w:p w:rsidR="00EE5C7D" w:rsidRPr="00D106AF" w:rsidRDefault="00EE5C7D" w:rsidP="00144B3B">
      <w:pPr>
        <w:pStyle w:val="Nidungvnbn"/>
        <w:numPr>
          <w:ilvl w:val="0"/>
          <w:numId w:val="22"/>
        </w:numPr>
      </w:pPr>
      <w:r w:rsidRPr="00D106AF">
        <w:rPr>
          <w:u w:val="single"/>
        </w:rPr>
        <w:t>Tác nhân</w:t>
      </w:r>
      <w:r w:rsidRPr="00D106AF">
        <w:t>: người quản lý, nhân viên, khách hàng</w:t>
      </w:r>
    </w:p>
    <w:p w:rsidR="00EE5C7D" w:rsidRPr="00D106AF" w:rsidRDefault="00EE5C7D" w:rsidP="00144B3B">
      <w:pPr>
        <w:pStyle w:val="Nidungvnbn"/>
        <w:numPr>
          <w:ilvl w:val="0"/>
          <w:numId w:val="22"/>
        </w:numPr>
      </w:pPr>
      <w:r w:rsidRPr="00D106AF">
        <w:rPr>
          <w:u w:val="single"/>
        </w:rPr>
        <w:t>Mô tả</w:t>
      </w:r>
      <w:r w:rsidRPr="00D106AF">
        <w:t>: cho phép người quản lý, nhân viên, khách hàng xem</w:t>
      </w:r>
      <w:r w:rsidR="001A2770" w:rsidRPr="00D106AF">
        <w:t xml:space="preserve"> </w:t>
      </w:r>
      <w:r w:rsidRPr="00D106AF">
        <w:t>thông tin về các sản phẩm có trong cửa hàng.</w:t>
      </w:r>
    </w:p>
    <w:p w:rsidR="00EE5C7D" w:rsidRPr="00D106AF" w:rsidRDefault="00EE5C7D" w:rsidP="00144B3B">
      <w:pPr>
        <w:pStyle w:val="Nidungvnbn"/>
        <w:numPr>
          <w:ilvl w:val="0"/>
          <w:numId w:val="22"/>
        </w:numPr>
      </w:pPr>
      <w:r w:rsidRPr="00D106AF">
        <w:t>Tiền điều kiện:</w:t>
      </w:r>
    </w:p>
    <w:p w:rsidR="00EE5C7D" w:rsidRPr="00D106AF" w:rsidRDefault="00EE5C7D" w:rsidP="00144B3B">
      <w:pPr>
        <w:pStyle w:val="Nidungvnbn"/>
        <w:numPr>
          <w:ilvl w:val="0"/>
          <w:numId w:val="22"/>
        </w:numPr>
      </w:pPr>
      <w:r w:rsidRPr="00D106AF">
        <w:t>Luồng sự kiện chính:</w:t>
      </w:r>
    </w:p>
    <w:p w:rsidR="00EE5C7D" w:rsidRPr="00D106AF" w:rsidRDefault="00EE5C7D" w:rsidP="00144B3B">
      <w:pPr>
        <w:pStyle w:val="Nidungvnbn"/>
      </w:pPr>
      <w:r w:rsidRPr="00D106AF">
        <w:t>1.</w:t>
      </w:r>
      <w:r w:rsidR="001A2770" w:rsidRPr="00D106AF">
        <w:t xml:space="preserve"> </w:t>
      </w:r>
      <w:r w:rsidRPr="00D106AF">
        <w:t>Người quản lý, nhân viên, khách hàng chọn sản phẩm cần xem.</w:t>
      </w:r>
    </w:p>
    <w:p w:rsidR="00EE5C7D" w:rsidRPr="00D106AF" w:rsidRDefault="00EE5C7D" w:rsidP="00144B3B">
      <w:pPr>
        <w:pStyle w:val="Nidungvnbn"/>
      </w:pPr>
      <w:r w:rsidRPr="00D106AF">
        <w:t>2.</w:t>
      </w:r>
      <w:r w:rsidR="001A2770" w:rsidRPr="00D106AF">
        <w:t xml:space="preserve"> </w:t>
      </w:r>
      <w:r w:rsidRPr="00D106AF">
        <w:t>Form xem thông tin sản phẩm xuấ</w:t>
      </w:r>
      <w:r w:rsidR="001A2770" w:rsidRPr="00D106AF">
        <w:t xml:space="preserve">t hiện, hệ thống hiển thị thông </w:t>
      </w:r>
      <w:r w:rsidRPr="00D106AF">
        <w:t>tin về sản phẩm đã chọn.</w:t>
      </w:r>
    </w:p>
    <w:p w:rsidR="00EE5C7D" w:rsidRPr="00D106AF" w:rsidRDefault="00EE5C7D" w:rsidP="00144B3B">
      <w:pPr>
        <w:pStyle w:val="Nidungvnbn"/>
      </w:pPr>
      <w:r w:rsidRPr="00D106AF">
        <w:t>3.</w:t>
      </w:r>
      <w:r w:rsidR="001A2770" w:rsidRPr="00D106AF">
        <w:t xml:space="preserve"> </w:t>
      </w:r>
      <w:r w:rsidRPr="00D106AF">
        <w:t>Người quản lý, nhân viên, khách</w:t>
      </w:r>
      <w:r w:rsidR="001A2770" w:rsidRPr="00D106AF">
        <w:t xml:space="preserve"> hàng xem thông tin chi tiết về </w:t>
      </w:r>
      <w:r w:rsidRPr="00D106AF">
        <w:t>sản phẩm được hiển thị</w:t>
      </w:r>
      <w:r w:rsidR="00D72354" w:rsidRPr="00D106AF">
        <w:t>.</w:t>
      </w:r>
    </w:p>
    <w:p w:rsidR="00EE5C7D" w:rsidRPr="00D106AF" w:rsidRDefault="00EE5C7D" w:rsidP="00144B3B">
      <w:pPr>
        <w:pStyle w:val="Nidungvnbn"/>
      </w:pPr>
      <w:r w:rsidRPr="00D106AF">
        <w:t>4.</w:t>
      </w:r>
      <w:r w:rsidR="001A2770" w:rsidRPr="00D106AF">
        <w:t xml:space="preserve"> </w:t>
      </w:r>
      <w:r w:rsidRPr="00D106AF">
        <w:t>U</w:t>
      </w:r>
      <w:r w:rsidR="001A2770" w:rsidRPr="00D106AF">
        <w:t xml:space="preserve">se </w:t>
      </w:r>
      <w:r w:rsidRPr="00D106AF">
        <w:t>C</w:t>
      </w:r>
      <w:r w:rsidR="001A2770" w:rsidRPr="00D106AF">
        <w:t>ase</w:t>
      </w:r>
      <w:r w:rsidRPr="00D106AF">
        <w:t xml:space="preserve"> kết thúc.</w:t>
      </w:r>
    </w:p>
    <w:p w:rsidR="00EE5C7D" w:rsidRPr="00D106AF" w:rsidRDefault="00EE5C7D" w:rsidP="00144B3B">
      <w:pPr>
        <w:pStyle w:val="Nidungvnbn"/>
        <w:numPr>
          <w:ilvl w:val="0"/>
          <w:numId w:val="23"/>
        </w:numPr>
      </w:pPr>
      <w:r w:rsidRPr="00D106AF">
        <w:t>Hậu điều kiện:</w:t>
      </w:r>
    </w:p>
    <w:p w:rsidR="00EE5C7D" w:rsidRPr="00D106AF" w:rsidRDefault="005A13B6" w:rsidP="00CB5F64">
      <w:pPr>
        <w:pStyle w:val="Tiumccp2"/>
        <w:ind w:left="720"/>
      </w:pPr>
      <w:bookmarkStart w:id="38" w:name="_Toc26871934"/>
      <w:r w:rsidRPr="00D106AF">
        <w:t>3</w:t>
      </w:r>
      <w:r w:rsidR="00CB5F64" w:rsidRPr="00D106AF">
        <w:t>.2.4.</w:t>
      </w:r>
      <w:r w:rsidR="00EE5C7D" w:rsidRPr="00D106AF">
        <w:t xml:space="preserve"> Đặc tả U</w:t>
      </w:r>
      <w:r w:rsidRPr="00D106AF">
        <w:t xml:space="preserve">se </w:t>
      </w:r>
      <w:r w:rsidR="00EE5C7D" w:rsidRPr="00D106AF">
        <w:t>C</w:t>
      </w:r>
      <w:r w:rsidRPr="00D106AF">
        <w:t>ase</w:t>
      </w:r>
      <w:r w:rsidR="00EE5C7D" w:rsidRPr="00D106AF">
        <w:t xml:space="preserve"> xem thông tin cá nhân</w:t>
      </w:r>
      <w:bookmarkEnd w:id="38"/>
    </w:p>
    <w:p w:rsidR="00EE5C7D" w:rsidRPr="00D106AF" w:rsidRDefault="00EE5C7D" w:rsidP="00144B3B">
      <w:pPr>
        <w:pStyle w:val="Nidungvnbn"/>
        <w:numPr>
          <w:ilvl w:val="0"/>
          <w:numId w:val="23"/>
        </w:numPr>
      </w:pPr>
      <w:r w:rsidRPr="00D106AF">
        <w:rPr>
          <w:u w:val="single"/>
        </w:rPr>
        <w:lastRenderedPageBreak/>
        <w:t>Tác nhân</w:t>
      </w:r>
      <w:r w:rsidRPr="00D106AF">
        <w:t>: thành viên của hệ thống, bao gồm: người quản lý,</w:t>
      </w:r>
      <w:r w:rsidR="001869D6" w:rsidRPr="00D106AF">
        <w:t xml:space="preserve"> </w:t>
      </w:r>
      <w:r w:rsidRPr="00D106AF">
        <w:t>nhân viên, khách hàng đã đăng ký thành viên</w:t>
      </w:r>
      <w:r w:rsidR="00D72354" w:rsidRPr="00D106AF">
        <w:t>.</w:t>
      </w:r>
    </w:p>
    <w:p w:rsidR="00EE5C7D" w:rsidRPr="00D106AF" w:rsidRDefault="00EE5C7D" w:rsidP="00144B3B">
      <w:pPr>
        <w:pStyle w:val="Nidungvnbn"/>
        <w:numPr>
          <w:ilvl w:val="0"/>
          <w:numId w:val="23"/>
        </w:numPr>
      </w:pPr>
      <w:r w:rsidRPr="00D106AF">
        <w:rPr>
          <w:u w:val="single"/>
        </w:rPr>
        <w:t>Mô tả</w:t>
      </w:r>
      <w:r w:rsidRPr="00D106AF">
        <w:t>: U</w:t>
      </w:r>
      <w:r w:rsidR="00AB006A" w:rsidRPr="00D106AF">
        <w:t xml:space="preserve">se </w:t>
      </w:r>
      <w:r w:rsidRPr="00D106AF">
        <w:t>C</w:t>
      </w:r>
      <w:r w:rsidR="00AB006A" w:rsidRPr="00D106AF">
        <w:t>ase</w:t>
      </w:r>
      <w:r w:rsidRPr="00D106AF">
        <w:t xml:space="preserve"> cho phép thành </w:t>
      </w:r>
      <w:r w:rsidR="005A13B6" w:rsidRPr="00D106AF">
        <w:t xml:space="preserve">viên của hệ thống xem các thông tin cá nhân của </w:t>
      </w:r>
      <w:r w:rsidRPr="00D106AF">
        <w:t>mình</w:t>
      </w:r>
      <w:r w:rsidR="00D72354" w:rsidRPr="00D106AF">
        <w:t>.</w:t>
      </w:r>
    </w:p>
    <w:p w:rsidR="00EE5C7D" w:rsidRPr="00D106AF" w:rsidRDefault="00EE5C7D" w:rsidP="00144B3B">
      <w:pPr>
        <w:pStyle w:val="Nidungvnbn"/>
        <w:numPr>
          <w:ilvl w:val="0"/>
          <w:numId w:val="23"/>
        </w:numPr>
      </w:pPr>
      <w:r w:rsidRPr="00D106AF">
        <w:rPr>
          <w:u w:val="single"/>
        </w:rPr>
        <w:t>Tiền điều kiện</w:t>
      </w:r>
      <w:r w:rsidRPr="00D106AF">
        <w:t>: thành viên đã đăng nhập vào hệ thống</w:t>
      </w:r>
      <w:r w:rsidR="00D72354" w:rsidRPr="00D106AF">
        <w:t>.</w:t>
      </w:r>
    </w:p>
    <w:p w:rsidR="00EE5C7D" w:rsidRPr="00D106AF" w:rsidRDefault="00EE5C7D" w:rsidP="00144B3B">
      <w:pPr>
        <w:pStyle w:val="Nidungvnbn"/>
        <w:numPr>
          <w:ilvl w:val="0"/>
          <w:numId w:val="23"/>
        </w:numPr>
      </w:pPr>
      <w:r w:rsidRPr="00D106AF">
        <w:t>Luồng sự kiện chính:</w:t>
      </w:r>
    </w:p>
    <w:p w:rsidR="00EE5C7D" w:rsidRPr="00D106AF" w:rsidRDefault="00EE5C7D" w:rsidP="00AD10DF">
      <w:pPr>
        <w:pStyle w:val="Nidungvnbn"/>
        <w:ind w:left="720"/>
      </w:pPr>
      <w:r w:rsidRPr="00D106AF">
        <w:t>1.</w:t>
      </w:r>
      <w:r w:rsidR="005A13B6" w:rsidRPr="00D106AF">
        <w:t xml:space="preserve"> </w:t>
      </w:r>
      <w:r w:rsidRPr="00D106AF">
        <w:t>Thành viên chọn mục Xem thông tin cá nhân</w:t>
      </w:r>
      <w:r w:rsidR="00D72354" w:rsidRPr="00D106AF">
        <w:t>.</w:t>
      </w:r>
    </w:p>
    <w:p w:rsidR="00EE5C7D" w:rsidRPr="00D106AF" w:rsidRDefault="00EE5C7D" w:rsidP="00AD10DF">
      <w:pPr>
        <w:pStyle w:val="Nidungvnbn"/>
        <w:ind w:left="720"/>
      </w:pPr>
      <w:r w:rsidRPr="00D106AF">
        <w:t>2.</w:t>
      </w:r>
      <w:r w:rsidR="005A13B6" w:rsidRPr="00D106AF">
        <w:t xml:space="preserve"> </w:t>
      </w:r>
      <w:r w:rsidRPr="00D106AF">
        <w:t>Form xem thông tin thành viên xuất hiện, hệ thống hiể</w:t>
      </w:r>
      <w:r w:rsidR="005A13B6" w:rsidRPr="00D106AF">
        <w:t xml:space="preserve">n thị </w:t>
      </w:r>
      <w:r w:rsidRPr="00D106AF">
        <w:t>thông tin cá nhân của thành viên</w:t>
      </w:r>
      <w:r w:rsidR="00D72354" w:rsidRPr="00D106AF">
        <w:t>.</w:t>
      </w:r>
    </w:p>
    <w:p w:rsidR="00EE5C7D" w:rsidRPr="00D106AF" w:rsidRDefault="00EE5C7D" w:rsidP="00AD10DF">
      <w:pPr>
        <w:pStyle w:val="Nidungvnbn"/>
        <w:ind w:left="720"/>
      </w:pPr>
      <w:r w:rsidRPr="00D106AF">
        <w:t>3.</w:t>
      </w:r>
      <w:r w:rsidR="005A13B6" w:rsidRPr="00D106AF">
        <w:t xml:space="preserve"> </w:t>
      </w:r>
      <w:r w:rsidRPr="00D106AF">
        <w:t>Hệ thống cung cấp liên kết để thàn</w:t>
      </w:r>
      <w:r w:rsidR="005A13B6" w:rsidRPr="00D106AF">
        <w:t xml:space="preserve">h viên có thể sửa đổi thông tin </w:t>
      </w:r>
      <w:r w:rsidRPr="00D106AF">
        <w:t>cá nhân</w:t>
      </w:r>
      <w:r w:rsidR="00D72354" w:rsidRPr="00D106AF">
        <w:t>.</w:t>
      </w:r>
    </w:p>
    <w:p w:rsidR="00EE5C7D" w:rsidRPr="00D106AF" w:rsidRDefault="00EE5C7D" w:rsidP="00AD10DF">
      <w:pPr>
        <w:pStyle w:val="Nidungvnbn"/>
        <w:ind w:left="720"/>
      </w:pPr>
      <w:r w:rsidRPr="00D106AF">
        <w:t>4.</w:t>
      </w:r>
      <w:r w:rsidR="005A13B6" w:rsidRPr="00D106AF">
        <w:t xml:space="preserve"> </w:t>
      </w:r>
      <w:r w:rsidRPr="00D106AF">
        <w:t>U</w:t>
      </w:r>
      <w:r w:rsidR="00CB5F64" w:rsidRPr="00D106AF">
        <w:t xml:space="preserve">se </w:t>
      </w:r>
      <w:r w:rsidRPr="00D106AF">
        <w:t>C</w:t>
      </w:r>
      <w:r w:rsidR="00CB5F64" w:rsidRPr="00D106AF">
        <w:t>ase</w:t>
      </w:r>
      <w:r w:rsidRPr="00D106AF">
        <w:t xml:space="preserve"> kết thúc</w:t>
      </w:r>
      <w:r w:rsidR="00D72354" w:rsidRPr="00D106AF">
        <w:t>.</w:t>
      </w:r>
    </w:p>
    <w:p w:rsidR="00E56CF2" w:rsidRPr="00D106AF" w:rsidRDefault="00EE5C7D" w:rsidP="00144B3B">
      <w:pPr>
        <w:pStyle w:val="Nidungvnbn"/>
        <w:numPr>
          <w:ilvl w:val="0"/>
          <w:numId w:val="24"/>
        </w:numPr>
      </w:pPr>
      <w:r w:rsidRPr="00D106AF">
        <w:t>Hậu điều kiện:</w:t>
      </w:r>
    </w:p>
    <w:p w:rsidR="00E56CF2" w:rsidRPr="00D106AF" w:rsidRDefault="00E56CF2" w:rsidP="00CB5F64"/>
    <w:p w:rsidR="00CB5F64" w:rsidRPr="00D106AF" w:rsidRDefault="00CB5F64" w:rsidP="00CB5F64">
      <w:pPr>
        <w:pStyle w:val="Tiumccp1"/>
      </w:pPr>
      <w:bookmarkStart w:id="39" w:name="_Toc26871935"/>
      <w:r w:rsidRPr="00D106AF">
        <w:t>3.3. Hệ thống quản lý thông tin</w:t>
      </w:r>
      <w:bookmarkEnd w:id="39"/>
    </w:p>
    <w:p w:rsidR="00CB5F64" w:rsidRPr="00D106AF" w:rsidRDefault="00CB5F64" w:rsidP="009E0586">
      <w:pPr>
        <w:pStyle w:val="Tiumccp2"/>
        <w:ind w:left="720"/>
      </w:pPr>
      <w:bookmarkStart w:id="40" w:name="_Toc26871936"/>
      <w:r w:rsidRPr="00D106AF">
        <w:t>3.3.1. Đặc tả U</w:t>
      </w:r>
      <w:r w:rsidR="00D72354" w:rsidRPr="00D106AF">
        <w:t xml:space="preserve">se </w:t>
      </w:r>
      <w:r w:rsidRPr="00D106AF">
        <w:t>C</w:t>
      </w:r>
      <w:r w:rsidR="00D72354" w:rsidRPr="00D106AF">
        <w:t>ase</w:t>
      </w:r>
      <w:r w:rsidRPr="00D106AF">
        <w:t xml:space="preserve"> sửa thông tin cá nhân</w:t>
      </w:r>
      <w:bookmarkEnd w:id="40"/>
    </w:p>
    <w:p w:rsidR="00CB5F64" w:rsidRPr="00D106AF" w:rsidRDefault="00CB5F64" w:rsidP="00144B3B">
      <w:pPr>
        <w:pStyle w:val="Nidungvnbn"/>
        <w:numPr>
          <w:ilvl w:val="0"/>
          <w:numId w:val="24"/>
        </w:numPr>
      </w:pPr>
      <w:r w:rsidRPr="00D106AF">
        <w:rPr>
          <w:u w:val="single"/>
        </w:rPr>
        <w:t>Tác nhân</w:t>
      </w:r>
      <w:r w:rsidRPr="00D106AF">
        <w:t>: thành viên của hệ thống</w:t>
      </w:r>
      <w:r w:rsidR="00D72354" w:rsidRPr="00D106AF">
        <w:t>.</w:t>
      </w:r>
    </w:p>
    <w:p w:rsidR="00CB5F64" w:rsidRPr="00D106AF" w:rsidRDefault="00CB5F64" w:rsidP="00144B3B">
      <w:pPr>
        <w:pStyle w:val="Nidungvnbn"/>
        <w:numPr>
          <w:ilvl w:val="0"/>
          <w:numId w:val="24"/>
        </w:numPr>
      </w:pPr>
      <w:r w:rsidRPr="00D106AF">
        <w:rPr>
          <w:u w:val="single"/>
        </w:rPr>
        <w:t>Mô tả</w:t>
      </w:r>
      <w:r w:rsidRPr="00D106AF">
        <w:t>: U</w:t>
      </w:r>
      <w:r w:rsidR="00AB006A" w:rsidRPr="00D106AF">
        <w:t xml:space="preserve">se </w:t>
      </w:r>
      <w:r w:rsidRPr="00D106AF">
        <w:t>C</w:t>
      </w:r>
      <w:r w:rsidR="00AB006A" w:rsidRPr="00D106AF">
        <w:t>ase</w:t>
      </w:r>
      <w:r w:rsidRPr="00D106AF">
        <w:t xml:space="preserve"> cho phép thành viên thay đổi các thông tin đăng </w:t>
      </w:r>
      <w:r w:rsidR="00D72354" w:rsidRPr="00D106AF">
        <w:t>k</w:t>
      </w:r>
      <w:r w:rsidRPr="00D106AF">
        <w:t>ý</w:t>
      </w:r>
      <w:r w:rsidR="00D72354" w:rsidRPr="00D106AF">
        <w:t>.</w:t>
      </w:r>
    </w:p>
    <w:p w:rsidR="00CB5F64" w:rsidRPr="00D106AF" w:rsidRDefault="00CB5F64" w:rsidP="00144B3B">
      <w:pPr>
        <w:pStyle w:val="Nidungvnbn"/>
        <w:numPr>
          <w:ilvl w:val="0"/>
          <w:numId w:val="24"/>
        </w:numPr>
      </w:pPr>
      <w:r w:rsidRPr="00D106AF">
        <w:rPr>
          <w:u w:val="single"/>
        </w:rPr>
        <w:t>Tiền điều kiện</w:t>
      </w:r>
      <w:r w:rsidRPr="00D106AF">
        <w:t>: thành viên phải đăng nhập vào hệ thống</w:t>
      </w:r>
      <w:r w:rsidR="00D72354" w:rsidRPr="00D106AF">
        <w:t>.</w:t>
      </w:r>
    </w:p>
    <w:p w:rsidR="00CB5F64" w:rsidRPr="00D106AF" w:rsidRDefault="00CB5F64" w:rsidP="00144B3B">
      <w:pPr>
        <w:pStyle w:val="Nidungvnbn"/>
        <w:numPr>
          <w:ilvl w:val="0"/>
          <w:numId w:val="24"/>
        </w:numPr>
      </w:pPr>
      <w:r w:rsidRPr="00D106AF">
        <w:t>Luồng sự kiện chính:</w:t>
      </w:r>
    </w:p>
    <w:p w:rsidR="00CB5F64" w:rsidRPr="00D106AF" w:rsidRDefault="00CB5F64" w:rsidP="00EF6AB8">
      <w:pPr>
        <w:pStyle w:val="Nidungvnbn"/>
        <w:ind w:left="720"/>
      </w:pPr>
      <w:r w:rsidRPr="00D106AF">
        <w:t>1. Thành viên chọn chức năng sửa thông tin cá nhân.</w:t>
      </w:r>
    </w:p>
    <w:p w:rsidR="00CB5F64" w:rsidRPr="00D106AF" w:rsidRDefault="00CB5F64" w:rsidP="00EF6AB8">
      <w:pPr>
        <w:pStyle w:val="Nidungvnbn"/>
        <w:ind w:left="720"/>
      </w:pPr>
      <w:r w:rsidRPr="00D106AF">
        <w:t>2. Hệ thống hiển thị form sửa thông tin với các thông tin cũ của thành viên hiện tại</w:t>
      </w:r>
      <w:r w:rsidR="00D72354" w:rsidRPr="00D106AF">
        <w:t>.</w:t>
      </w:r>
    </w:p>
    <w:p w:rsidR="00CB5F64" w:rsidRPr="00D106AF" w:rsidRDefault="00CB5F64" w:rsidP="00EF6AB8">
      <w:pPr>
        <w:pStyle w:val="Nidungvnbn"/>
        <w:ind w:left="720"/>
      </w:pPr>
      <w:r w:rsidRPr="00D106AF">
        <w:t>3. Thành viên nhập các thông tin mới</w:t>
      </w:r>
      <w:r w:rsidR="00D72354" w:rsidRPr="00D106AF">
        <w:t>.</w:t>
      </w:r>
    </w:p>
    <w:p w:rsidR="00CB5F64" w:rsidRPr="00D106AF" w:rsidRDefault="00CB5F64" w:rsidP="00EF6AB8">
      <w:pPr>
        <w:pStyle w:val="Nidungvnbn"/>
        <w:ind w:left="720"/>
      </w:pPr>
      <w:r w:rsidRPr="00D106AF">
        <w:t>4. Nhấn nút lưu thông tin</w:t>
      </w:r>
      <w:r w:rsidR="00D72354" w:rsidRPr="00D106AF">
        <w:t>.</w:t>
      </w:r>
    </w:p>
    <w:p w:rsidR="00CB5F64" w:rsidRPr="00D106AF" w:rsidRDefault="00CB5F64" w:rsidP="00EF6AB8">
      <w:pPr>
        <w:pStyle w:val="Nidungvnbn"/>
        <w:ind w:left="720"/>
      </w:pPr>
      <w:r w:rsidRPr="00D106AF">
        <w:t>5. Nếu việc cập nhật thành công thì thực hiện bước 6. Nếu sai thực hiện luồng sự kiện rẽ nhánh A1</w:t>
      </w:r>
      <w:r w:rsidR="00D72354" w:rsidRPr="00D106AF">
        <w:t>.</w:t>
      </w:r>
    </w:p>
    <w:p w:rsidR="00CB5F64" w:rsidRPr="00D106AF" w:rsidRDefault="00CB5F64" w:rsidP="00EF6AB8">
      <w:pPr>
        <w:pStyle w:val="Nidungvnbn"/>
        <w:ind w:left="720"/>
      </w:pPr>
      <w:r w:rsidRPr="00D106AF">
        <w:t>6.  Lưu thông tin</w:t>
      </w:r>
      <w:r w:rsidR="00D72354" w:rsidRPr="00D106AF">
        <w:t>.</w:t>
      </w:r>
    </w:p>
    <w:p w:rsidR="00CB5F64" w:rsidRPr="00D106AF" w:rsidRDefault="00CB5F64" w:rsidP="00EF6AB8">
      <w:pPr>
        <w:pStyle w:val="Nidungvnbn"/>
        <w:ind w:left="720"/>
      </w:pPr>
      <w:r w:rsidRPr="00D106AF">
        <w:t>7. U</w:t>
      </w:r>
      <w:r w:rsidR="00AB006A" w:rsidRPr="00D106AF">
        <w:t xml:space="preserve">se </w:t>
      </w:r>
      <w:r w:rsidRPr="00D106AF">
        <w:t>C</w:t>
      </w:r>
      <w:r w:rsidR="00AB006A" w:rsidRPr="00D106AF">
        <w:t>ase</w:t>
      </w:r>
      <w:r w:rsidRPr="00D106AF">
        <w:t xml:space="preserve"> kết thúc</w:t>
      </w:r>
      <w:r w:rsidR="00D72354" w:rsidRPr="00D106AF">
        <w:t>.</w:t>
      </w:r>
    </w:p>
    <w:p w:rsidR="00CB5F64" w:rsidRPr="00D106AF" w:rsidRDefault="00CB5F64" w:rsidP="00144B3B">
      <w:pPr>
        <w:pStyle w:val="Nidungvnbn"/>
        <w:numPr>
          <w:ilvl w:val="0"/>
          <w:numId w:val="24"/>
        </w:numPr>
      </w:pPr>
      <w:r w:rsidRPr="00F20052">
        <w:rPr>
          <w:u w:val="single"/>
        </w:rPr>
        <w:t>Luồng sự kiện rẽ nhánh</w:t>
      </w:r>
      <w:r w:rsidRPr="00D106AF">
        <w:t>:</w:t>
      </w:r>
    </w:p>
    <w:p w:rsidR="00CB5F64" w:rsidRPr="00D106AF" w:rsidRDefault="00CB5F64" w:rsidP="00144B3B">
      <w:pPr>
        <w:pStyle w:val="Nidungvnbn"/>
      </w:pPr>
      <w:r w:rsidRPr="00D106AF">
        <w:rPr>
          <w:u w:val="single"/>
        </w:rPr>
        <w:lastRenderedPageBreak/>
        <w:t>Luồng nhánh A1</w:t>
      </w:r>
      <w:r w:rsidRPr="00D106AF">
        <w:t>: thông tin nhập không hợp lệ</w:t>
      </w:r>
      <w:r w:rsidR="00D72354" w:rsidRPr="00D106AF">
        <w:t>.</w:t>
      </w:r>
    </w:p>
    <w:p w:rsidR="00CB5F64" w:rsidRPr="00D106AF" w:rsidRDefault="00CB5F64" w:rsidP="00F20052">
      <w:pPr>
        <w:pStyle w:val="Nidungvnbn"/>
        <w:ind w:left="720"/>
      </w:pPr>
      <w:r w:rsidRPr="00D106AF">
        <w:t>1.</w:t>
      </w:r>
      <w:r w:rsidR="00EC6154" w:rsidRPr="00D106AF">
        <w:t xml:space="preserve"> </w:t>
      </w:r>
      <w:r w:rsidRPr="00D106AF">
        <w:t>Hệ thống thông báo việc nhập dữ liệu không hợp lệ</w:t>
      </w:r>
      <w:r w:rsidR="00D72354" w:rsidRPr="00D106AF">
        <w:t>.</w:t>
      </w:r>
    </w:p>
    <w:p w:rsidR="00CB5F64" w:rsidRPr="00D106AF" w:rsidRDefault="00CB5F64" w:rsidP="00F20052">
      <w:pPr>
        <w:pStyle w:val="Nidungvnbn"/>
        <w:ind w:left="720"/>
      </w:pPr>
      <w:r w:rsidRPr="00D106AF">
        <w:t>2.</w:t>
      </w:r>
      <w:r w:rsidR="00EC6154" w:rsidRPr="00D106AF">
        <w:t xml:space="preserve"> </w:t>
      </w:r>
      <w:r w:rsidRPr="00D106AF">
        <w:t>Thành viên nhập lại thông tin</w:t>
      </w:r>
      <w:r w:rsidR="00D72354" w:rsidRPr="00D106AF">
        <w:t>.</w:t>
      </w:r>
    </w:p>
    <w:p w:rsidR="00CB5F64" w:rsidRPr="00D106AF" w:rsidRDefault="00CB5F64" w:rsidP="00F20052">
      <w:pPr>
        <w:pStyle w:val="Nidungvnbn"/>
        <w:ind w:left="720"/>
      </w:pPr>
      <w:r w:rsidRPr="00D106AF">
        <w:t>3.</w:t>
      </w:r>
      <w:r w:rsidR="00EC6154" w:rsidRPr="00D106AF">
        <w:t xml:space="preserve"> </w:t>
      </w:r>
      <w:r w:rsidRPr="00D106AF">
        <w:t>Quay lại bước 4 của luồng sự kiện chính</w:t>
      </w:r>
      <w:r w:rsidR="00D72354" w:rsidRPr="00D106AF">
        <w:t>.</w:t>
      </w:r>
    </w:p>
    <w:p w:rsidR="00CB5F64" w:rsidRPr="00D106AF" w:rsidRDefault="00CB5F64" w:rsidP="00144B3B">
      <w:pPr>
        <w:pStyle w:val="Nidungvnbn"/>
        <w:numPr>
          <w:ilvl w:val="0"/>
          <w:numId w:val="24"/>
        </w:numPr>
      </w:pPr>
      <w:r w:rsidRPr="00D106AF">
        <w:t>Hậu điều kiện: thông tin thành viên được lưu vào hệ thống</w:t>
      </w:r>
      <w:r w:rsidR="00D72354" w:rsidRPr="00D106AF">
        <w:t>.</w:t>
      </w:r>
    </w:p>
    <w:p w:rsidR="00CB5F64" w:rsidRPr="00D106AF" w:rsidRDefault="00771766" w:rsidP="009E0586">
      <w:pPr>
        <w:pStyle w:val="Tiumccp2"/>
        <w:ind w:left="720"/>
      </w:pPr>
      <w:bookmarkStart w:id="41" w:name="_Toc26871937"/>
      <w:r w:rsidRPr="00D106AF">
        <w:t>3</w:t>
      </w:r>
      <w:r w:rsidR="00CB5F64" w:rsidRPr="00D106AF">
        <w:t>.3.2. Đặc tả U</w:t>
      </w:r>
      <w:r w:rsidR="00D72354" w:rsidRPr="00D106AF">
        <w:t xml:space="preserve">se </w:t>
      </w:r>
      <w:r w:rsidR="00CB5F64" w:rsidRPr="00D106AF">
        <w:t>C</w:t>
      </w:r>
      <w:r w:rsidR="00D72354" w:rsidRPr="00D106AF">
        <w:t>ase</w:t>
      </w:r>
      <w:r w:rsidR="00CB5F64" w:rsidRPr="00D106AF">
        <w:t xml:space="preserve"> quản lý danh mục sản phẩm</w:t>
      </w:r>
      <w:bookmarkEnd w:id="41"/>
    </w:p>
    <w:p w:rsidR="00CB5F64" w:rsidRPr="00D106AF" w:rsidRDefault="00CB5F64" w:rsidP="00144B3B">
      <w:pPr>
        <w:pStyle w:val="Nidungvnbn"/>
        <w:numPr>
          <w:ilvl w:val="1"/>
          <w:numId w:val="24"/>
        </w:numPr>
      </w:pPr>
      <w:r w:rsidRPr="00D106AF">
        <w:rPr>
          <w:u w:val="single"/>
        </w:rPr>
        <w:t>Tác nhân</w:t>
      </w:r>
      <w:r w:rsidRPr="00D106AF">
        <w:t>: người quản lý</w:t>
      </w:r>
      <w:r w:rsidR="00D72354" w:rsidRPr="00D106AF">
        <w:t>.</w:t>
      </w:r>
    </w:p>
    <w:p w:rsidR="00CB5F64" w:rsidRPr="00D106AF" w:rsidRDefault="00CB5F64" w:rsidP="00144B3B">
      <w:pPr>
        <w:pStyle w:val="Nidungvnbn"/>
        <w:numPr>
          <w:ilvl w:val="1"/>
          <w:numId w:val="24"/>
        </w:numPr>
      </w:pPr>
      <w:r w:rsidRPr="00E761C2">
        <w:rPr>
          <w:u w:val="single"/>
        </w:rPr>
        <w:t>Mô tả</w:t>
      </w:r>
      <w:r w:rsidRPr="00D106AF">
        <w:t>: U</w:t>
      </w:r>
      <w:r w:rsidR="00AB006A" w:rsidRPr="00D106AF">
        <w:t xml:space="preserve">se </w:t>
      </w:r>
      <w:r w:rsidRPr="00D106AF">
        <w:t>C</w:t>
      </w:r>
      <w:r w:rsidR="00AB006A" w:rsidRPr="00D106AF">
        <w:t>ase</w:t>
      </w:r>
      <w:r w:rsidRPr="00D106AF">
        <w:t xml:space="preserve"> cho phép người quản lý thêm, xoá, thay đổi thông</w:t>
      </w:r>
      <w:r w:rsidR="00D72354" w:rsidRPr="00D106AF">
        <w:t xml:space="preserve"> </w:t>
      </w:r>
      <w:r w:rsidRPr="00D106AF">
        <w:t>tin của các sản phẩm trong danh mục.</w:t>
      </w:r>
    </w:p>
    <w:p w:rsidR="00CB5F64" w:rsidRPr="00D106AF" w:rsidRDefault="00CB5F64" w:rsidP="00144B3B">
      <w:pPr>
        <w:pStyle w:val="Nidungvnbn"/>
        <w:numPr>
          <w:ilvl w:val="1"/>
          <w:numId w:val="24"/>
        </w:numPr>
      </w:pPr>
      <w:r w:rsidRPr="00E761C2">
        <w:rPr>
          <w:u w:val="single"/>
        </w:rPr>
        <w:t>Tiền điều kiện</w:t>
      </w:r>
      <w:r w:rsidRPr="00D106AF">
        <w:t>: người quản lý phải đăng nhập vào hệ thống</w:t>
      </w:r>
      <w:r w:rsidR="00D72354" w:rsidRPr="00D106AF">
        <w:t>.</w:t>
      </w:r>
    </w:p>
    <w:p w:rsidR="00CB5F64" w:rsidRPr="00D106AF" w:rsidRDefault="00CB5F64" w:rsidP="00144B3B">
      <w:pPr>
        <w:pStyle w:val="Nidungvnbn"/>
        <w:numPr>
          <w:ilvl w:val="1"/>
          <w:numId w:val="24"/>
        </w:numPr>
      </w:pPr>
      <w:r w:rsidRPr="00E761C2">
        <w:rPr>
          <w:u w:val="single"/>
        </w:rPr>
        <w:t>Luồng sự kiện chính</w:t>
      </w:r>
      <w:r w:rsidRPr="00D106AF">
        <w:t>:</w:t>
      </w:r>
    </w:p>
    <w:p w:rsidR="00CB5F64" w:rsidRPr="00567229" w:rsidRDefault="0029738E" w:rsidP="00144B3B">
      <w:pPr>
        <w:pStyle w:val="Nidungvnbn"/>
        <w:rPr>
          <w:b/>
          <w:i/>
        </w:rPr>
      </w:pPr>
      <w:r w:rsidRPr="00567229">
        <w:rPr>
          <w:b/>
          <w:i/>
        </w:rPr>
        <w:t xml:space="preserve">1. </w:t>
      </w:r>
      <w:r w:rsidR="00CB5F64" w:rsidRPr="00567229">
        <w:rPr>
          <w:b/>
          <w:i/>
        </w:rPr>
        <w:t>Người quản lý chọn kiểu tác động lên sản phẩm: thêm sản phẩm, thay đổi thông tin sản phẩm,</w:t>
      </w:r>
      <w:r w:rsidR="004A166C" w:rsidRPr="00567229">
        <w:rPr>
          <w:b/>
          <w:i/>
        </w:rPr>
        <w:t xml:space="preserve"> xoá sản phẩm ra khỏi danh mục.</w:t>
      </w:r>
    </w:p>
    <w:p w:rsidR="00CB5F64" w:rsidRPr="00DF3487" w:rsidRDefault="00CB5F64" w:rsidP="00144B3B">
      <w:pPr>
        <w:pStyle w:val="Nidungvnbn"/>
        <w:rPr>
          <w:b/>
        </w:rPr>
      </w:pPr>
      <w:r w:rsidRPr="00DF3487">
        <w:rPr>
          <w:b/>
        </w:rPr>
        <w:t>A. Thêm sản phẩm:</w:t>
      </w:r>
    </w:p>
    <w:p w:rsidR="00CB5F64" w:rsidRPr="00D106AF" w:rsidRDefault="00CB5F64" w:rsidP="00144B3B">
      <w:pPr>
        <w:pStyle w:val="Nidungvnbn"/>
        <w:numPr>
          <w:ilvl w:val="0"/>
          <w:numId w:val="26"/>
        </w:numPr>
      </w:pPr>
      <w:r w:rsidRPr="00D106AF">
        <w:t>Hệ thống hiển thị form nhập thông tin sản phẩm</w:t>
      </w:r>
      <w:r w:rsidR="00D72354" w:rsidRPr="00D106AF">
        <w:t>.</w:t>
      </w:r>
    </w:p>
    <w:p w:rsidR="00CB5F64" w:rsidRPr="00D106AF" w:rsidRDefault="00CB5F64" w:rsidP="00144B3B">
      <w:pPr>
        <w:pStyle w:val="Nidungvnbn"/>
        <w:numPr>
          <w:ilvl w:val="0"/>
          <w:numId w:val="26"/>
        </w:numPr>
      </w:pPr>
      <w:r w:rsidRPr="00D106AF">
        <w:t>Người quản lý nhập thông tin sản phẩm.</w:t>
      </w:r>
    </w:p>
    <w:p w:rsidR="00CB5F64" w:rsidRPr="00D106AF" w:rsidRDefault="00CB5F64" w:rsidP="00144B3B">
      <w:pPr>
        <w:pStyle w:val="Nidungvnbn"/>
        <w:numPr>
          <w:ilvl w:val="0"/>
          <w:numId w:val="26"/>
        </w:numPr>
      </w:pPr>
      <w:r w:rsidRPr="00D106AF">
        <w:t>Nhấn nút lưu thông tin</w:t>
      </w:r>
      <w:r w:rsidR="00D72354" w:rsidRPr="00D106AF">
        <w:t>.</w:t>
      </w:r>
    </w:p>
    <w:p w:rsidR="00CB5F64" w:rsidRPr="00D106AF" w:rsidRDefault="00CB5F64" w:rsidP="00144B3B">
      <w:pPr>
        <w:pStyle w:val="Nidungvnbn"/>
        <w:numPr>
          <w:ilvl w:val="0"/>
          <w:numId w:val="26"/>
        </w:numPr>
      </w:pPr>
      <w:r w:rsidRPr="00D106AF">
        <w:t>Nếu nhập thành công thì thực hiện bước 1.5. Nếu sai thực hiện luồng sự kiện rẽ nhánh A1.</w:t>
      </w:r>
    </w:p>
    <w:p w:rsidR="00CB5F64" w:rsidRPr="00D106AF" w:rsidRDefault="00CB5F64" w:rsidP="00144B3B">
      <w:pPr>
        <w:pStyle w:val="Nidungvnbn"/>
        <w:numPr>
          <w:ilvl w:val="0"/>
          <w:numId w:val="26"/>
        </w:numPr>
      </w:pPr>
      <w:r w:rsidRPr="00D106AF">
        <w:t>Lưu thông tin sản phẩm.</w:t>
      </w:r>
    </w:p>
    <w:p w:rsidR="00CB5F64" w:rsidRPr="00DF3487" w:rsidRDefault="00CB5F64" w:rsidP="00144B3B">
      <w:pPr>
        <w:pStyle w:val="Nidungvnbn"/>
        <w:rPr>
          <w:b/>
        </w:rPr>
      </w:pPr>
      <w:r w:rsidRPr="00DF3487">
        <w:rPr>
          <w:b/>
        </w:rPr>
        <w:t>B. Thay đổi thông tin sản phẩm:</w:t>
      </w:r>
      <w:r w:rsidRPr="00DF3487">
        <w:rPr>
          <w:b/>
        </w:rPr>
        <w:tab/>
      </w:r>
    </w:p>
    <w:p w:rsidR="00CB5F64" w:rsidRPr="00D106AF" w:rsidRDefault="00DF6F31" w:rsidP="00567229">
      <w:pPr>
        <w:pStyle w:val="Nidungvnbn"/>
        <w:ind w:left="720"/>
      </w:pPr>
      <w:r w:rsidRPr="00D106AF">
        <w:t>1.1 Hệ</w:t>
      </w:r>
      <w:r w:rsidRPr="00D106AF">
        <w:tab/>
        <w:t>thống hiển</w:t>
      </w:r>
      <w:r w:rsidR="004A166C" w:rsidRPr="00D106AF">
        <w:t xml:space="preserve"> thị </w:t>
      </w:r>
      <w:r w:rsidR="00CB5F64" w:rsidRPr="00D106AF">
        <w:t>form sửa thông tin của sản phẩm</w:t>
      </w:r>
      <w:r w:rsidR="00D72354" w:rsidRPr="00D106AF">
        <w:t>.</w:t>
      </w:r>
      <w:r w:rsidR="00CB5F64" w:rsidRPr="00D106AF">
        <w:tab/>
      </w:r>
      <w:r w:rsidR="00CB5F64" w:rsidRPr="00D106AF">
        <w:tab/>
      </w:r>
    </w:p>
    <w:p w:rsidR="00CB5F64" w:rsidRPr="00D106AF" w:rsidRDefault="00DF6F31" w:rsidP="00567229">
      <w:pPr>
        <w:pStyle w:val="Nidungvnbn"/>
        <w:ind w:left="720"/>
      </w:pPr>
      <w:r w:rsidRPr="00D106AF">
        <w:t xml:space="preserve">1.2 </w:t>
      </w:r>
      <w:r w:rsidR="004A166C" w:rsidRPr="00D106AF">
        <w:t xml:space="preserve">Người quản lý nhập </w:t>
      </w:r>
      <w:r w:rsidR="00CB5F64" w:rsidRPr="00D106AF">
        <w:t>các thông tin cần thay đổi.</w:t>
      </w:r>
      <w:r w:rsidR="00CB5F64" w:rsidRPr="00D106AF">
        <w:tab/>
      </w:r>
      <w:r w:rsidR="00CB5F64" w:rsidRPr="00D106AF">
        <w:tab/>
      </w:r>
    </w:p>
    <w:p w:rsidR="00CB5F64" w:rsidRPr="00D106AF" w:rsidRDefault="004A166C" w:rsidP="00567229">
      <w:pPr>
        <w:pStyle w:val="Nidungvnbn"/>
        <w:ind w:left="720"/>
      </w:pPr>
      <w:r w:rsidRPr="00D106AF">
        <w:t>1.3</w:t>
      </w:r>
      <w:r w:rsidR="00DF6F31" w:rsidRPr="00D106AF">
        <w:t xml:space="preserve"> </w:t>
      </w:r>
      <w:r w:rsidRPr="00D106AF">
        <w:t xml:space="preserve">Nhấn nút lưu thông </w:t>
      </w:r>
      <w:r w:rsidR="00CB5F64" w:rsidRPr="00D106AF">
        <w:t>tin</w:t>
      </w:r>
      <w:r w:rsidR="00D72354" w:rsidRPr="00D106AF">
        <w:t>.</w:t>
      </w:r>
      <w:r w:rsidR="00CB5F64" w:rsidRPr="00D106AF">
        <w:tab/>
      </w:r>
      <w:r w:rsidR="00CB5F64" w:rsidRPr="00D106AF">
        <w:tab/>
      </w:r>
    </w:p>
    <w:p w:rsidR="00E56CF2" w:rsidRPr="00D106AF" w:rsidRDefault="004A166C" w:rsidP="00567229">
      <w:pPr>
        <w:pStyle w:val="Nidungvnbn"/>
        <w:ind w:left="720"/>
      </w:pPr>
      <w:r w:rsidRPr="00D106AF">
        <w:t>1.4</w:t>
      </w:r>
      <w:r w:rsidR="00DF6F31" w:rsidRPr="00D106AF">
        <w:t xml:space="preserve"> </w:t>
      </w:r>
      <w:r w:rsidRPr="00D106AF">
        <w:t>Nếu</w:t>
      </w:r>
      <w:r w:rsidR="00DF6F31" w:rsidRPr="00D106AF">
        <w:t xml:space="preserve"> việc</w:t>
      </w:r>
      <w:r w:rsidR="00DF6F31" w:rsidRPr="00D106AF">
        <w:tab/>
        <w:t xml:space="preserve">thay </w:t>
      </w:r>
      <w:r w:rsidRPr="00D106AF">
        <w:t xml:space="preserve">đổi </w:t>
      </w:r>
      <w:r w:rsidR="00CB5F64" w:rsidRPr="00D106AF">
        <w:t xml:space="preserve">thành công thì thực hiện bước </w:t>
      </w:r>
      <w:r w:rsidRPr="00D106AF">
        <w:t xml:space="preserve">1.5. Nếu sai thực hiện luồng sự </w:t>
      </w:r>
      <w:r w:rsidR="00DF6F31" w:rsidRPr="00D106AF">
        <w:t>kiện rẽ nhánh A1.</w:t>
      </w:r>
    </w:p>
    <w:p w:rsidR="009E0586" w:rsidRPr="00D106AF" w:rsidRDefault="00A9513F" w:rsidP="00567229">
      <w:pPr>
        <w:pStyle w:val="Nidungvnbn"/>
        <w:ind w:left="720"/>
      </w:pPr>
      <w:r w:rsidRPr="00D106AF">
        <w:t xml:space="preserve">1.5 </w:t>
      </w:r>
      <w:r w:rsidR="004A166C" w:rsidRPr="00D106AF">
        <w:t xml:space="preserve">Lưu </w:t>
      </w:r>
      <w:r w:rsidR="000073E9" w:rsidRPr="00D106AF">
        <w:t>thông</w:t>
      </w:r>
      <w:r w:rsidR="00445C0D" w:rsidRPr="00D106AF">
        <w:t xml:space="preserve"> tin </w:t>
      </w:r>
      <w:r w:rsidR="004A166C" w:rsidRPr="00D106AF">
        <w:t xml:space="preserve">sản </w:t>
      </w:r>
      <w:r w:rsidR="009E0586" w:rsidRPr="00D106AF">
        <w:t>phẩm</w:t>
      </w:r>
      <w:r w:rsidR="00D72354" w:rsidRPr="00D106AF">
        <w:t>.</w:t>
      </w:r>
    </w:p>
    <w:p w:rsidR="009E0586" w:rsidRPr="00567229" w:rsidRDefault="009E0586" w:rsidP="00144B3B">
      <w:pPr>
        <w:pStyle w:val="Nidungvnbn"/>
        <w:rPr>
          <w:b/>
        </w:rPr>
      </w:pPr>
      <w:r w:rsidRPr="00567229">
        <w:rPr>
          <w:b/>
        </w:rPr>
        <w:t>C. Xoá sản phẩm:</w:t>
      </w:r>
    </w:p>
    <w:p w:rsidR="009E0586" w:rsidRPr="00D106AF" w:rsidRDefault="009E0586" w:rsidP="00567229">
      <w:pPr>
        <w:pStyle w:val="Nidungvnbn"/>
        <w:ind w:left="720"/>
      </w:pPr>
      <w:r w:rsidRPr="00D106AF">
        <w:lastRenderedPageBreak/>
        <w:t>1.1</w:t>
      </w:r>
      <w:r w:rsidR="004A166C" w:rsidRPr="00D106AF">
        <w:t xml:space="preserve"> </w:t>
      </w:r>
      <w:r w:rsidRPr="00D106AF">
        <w:t>Người quản lý chọn sản phẩm cần xoá</w:t>
      </w:r>
      <w:r w:rsidR="0015470B" w:rsidRPr="00D106AF">
        <w:t xml:space="preserve"> </w:t>
      </w:r>
      <w:r w:rsidRPr="00D106AF">
        <w:t>Nhấn nút xoá để thực hiện loại bỏ sản phẩm.</w:t>
      </w:r>
    </w:p>
    <w:p w:rsidR="009E0586" w:rsidRPr="00D106AF" w:rsidRDefault="009E0586" w:rsidP="00567229">
      <w:pPr>
        <w:pStyle w:val="Nidungvnbn"/>
        <w:ind w:left="720"/>
      </w:pPr>
      <w:r w:rsidRPr="00D106AF">
        <w:t>1.3</w:t>
      </w:r>
      <w:r w:rsidR="004A166C" w:rsidRPr="00D106AF">
        <w:t xml:space="preserve"> </w:t>
      </w:r>
      <w:r w:rsidRPr="00D106AF">
        <w:t>Hệ thống hiển thị thông báo x</w:t>
      </w:r>
      <w:r w:rsidR="004A166C" w:rsidRPr="00D106AF">
        <w:t xml:space="preserve">ác nhận loại bỏ. Nếu người quản </w:t>
      </w:r>
      <w:r w:rsidRPr="00D106AF">
        <w:t>lý đồng ý thì thực hiện bước</w:t>
      </w:r>
      <w:r w:rsidR="004A166C" w:rsidRPr="00D106AF">
        <w:t xml:space="preserve"> 1.4. Nếu không đồng ý thì thực </w:t>
      </w:r>
      <w:r w:rsidRPr="00D106AF">
        <w:t>hiện bước1.5</w:t>
      </w:r>
    </w:p>
    <w:p w:rsidR="009E0586" w:rsidRPr="00D106AF" w:rsidRDefault="009E0586" w:rsidP="00567229">
      <w:pPr>
        <w:pStyle w:val="Nidungvnbn"/>
        <w:ind w:left="720"/>
      </w:pPr>
      <w:r w:rsidRPr="00D106AF">
        <w:t>1.4</w:t>
      </w:r>
      <w:r w:rsidR="004A166C" w:rsidRPr="00D106AF">
        <w:t xml:space="preserve"> </w:t>
      </w:r>
      <w:r w:rsidRPr="00D106AF">
        <w:t>Thông báo sản phẩm đã đươc xoá</w:t>
      </w:r>
      <w:r w:rsidR="0015470B" w:rsidRPr="00D106AF">
        <w:t>.</w:t>
      </w:r>
    </w:p>
    <w:p w:rsidR="009E0586" w:rsidRPr="00D106AF" w:rsidRDefault="009E0586" w:rsidP="00567229">
      <w:pPr>
        <w:pStyle w:val="Nidungvnbn"/>
        <w:ind w:left="720"/>
      </w:pPr>
      <w:r w:rsidRPr="00D106AF">
        <w:t>1.5</w:t>
      </w:r>
      <w:r w:rsidR="004A166C" w:rsidRPr="00D106AF">
        <w:t xml:space="preserve"> </w:t>
      </w:r>
      <w:r w:rsidRPr="00D106AF">
        <w:t>Hệ thống hiển thị lại danh sách sản phẩm.</w:t>
      </w:r>
    </w:p>
    <w:p w:rsidR="009E0586" w:rsidRPr="00D106AF" w:rsidRDefault="009E0586" w:rsidP="00144B3B">
      <w:pPr>
        <w:pStyle w:val="Nidungvnbn"/>
      </w:pPr>
      <w:r w:rsidRPr="00D106AF">
        <w:t>2.</w:t>
      </w:r>
      <w:r w:rsidR="0015470B" w:rsidRPr="00D106AF">
        <w:t xml:space="preserve"> </w:t>
      </w:r>
      <w:r w:rsidRPr="00D106AF">
        <w:t>U</w:t>
      </w:r>
      <w:r w:rsidR="00AB006A" w:rsidRPr="00D106AF">
        <w:t xml:space="preserve">se </w:t>
      </w:r>
      <w:r w:rsidRPr="00D106AF">
        <w:t>C</w:t>
      </w:r>
      <w:r w:rsidR="00AB006A" w:rsidRPr="00D106AF">
        <w:t>ase</w:t>
      </w:r>
      <w:r w:rsidRPr="00D106AF">
        <w:t xml:space="preserve"> kết thúc.</w:t>
      </w:r>
    </w:p>
    <w:p w:rsidR="009E0586" w:rsidRPr="00D106AF" w:rsidRDefault="009E0586" w:rsidP="00144B3B">
      <w:pPr>
        <w:pStyle w:val="Nidungvnbn"/>
        <w:numPr>
          <w:ilvl w:val="0"/>
          <w:numId w:val="27"/>
        </w:numPr>
      </w:pPr>
      <w:r w:rsidRPr="00567229">
        <w:rPr>
          <w:u w:val="single"/>
        </w:rPr>
        <w:t>Luồng sự kiện rẽ nhánh A1</w:t>
      </w:r>
      <w:r w:rsidRPr="00D106AF">
        <w:t>:</w:t>
      </w:r>
    </w:p>
    <w:p w:rsidR="009E0586" w:rsidRPr="00D106AF" w:rsidRDefault="009E0586" w:rsidP="004250E0">
      <w:pPr>
        <w:pStyle w:val="Nidungvnbn"/>
        <w:ind w:left="1440"/>
      </w:pPr>
      <w:r w:rsidRPr="00D106AF">
        <w:t>1.</w:t>
      </w:r>
      <w:r w:rsidR="0029738E" w:rsidRPr="00D106AF">
        <w:t xml:space="preserve"> </w:t>
      </w:r>
      <w:r w:rsidRPr="00D106AF">
        <w:t>Hệ thống thông báo việc nhập dữ liệu không hợp lệ</w:t>
      </w:r>
    </w:p>
    <w:p w:rsidR="009E0586" w:rsidRPr="00D106AF" w:rsidRDefault="009E0586" w:rsidP="004250E0">
      <w:pPr>
        <w:pStyle w:val="Nidungvnbn"/>
        <w:ind w:left="1440"/>
      </w:pPr>
      <w:r w:rsidRPr="00D106AF">
        <w:t>2.</w:t>
      </w:r>
      <w:r w:rsidR="0029738E" w:rsidRPr="00D106AF">
        <w:t xml:space="preserve"> </w:t>
      </w:r>
      <w:r w:rsidRPr="00D106AF">
        <w:t>Người quản lý nhập lại thông tin</w:t>
      </w:r>
      <w:r w:rsidR="00D72354" w:rsidRPr="00D106AF">
        <w:t>.</w:t>
      </w:r>
    </w:p>
    <w:p w:rsidR="009E0586" w:rsidRPr="00D106AF" w:rsidRDefault="009E0586" w:rsidP="004250E0">
      <w:pPr>
        <w:pStyle w:val="Nidungvnbn"/>
        <w:ind w:left="1440"/>
      </w:pPr>
      <w:r w:rsidRPr="00D106AF">
        <w:t>3.</w:t>
      </w:r>
      <w:r w:rsidR="0029738E" w:rsidRPr="00D106AF">
        <w:t xml:space="preserve"> </w:t>
      </w:r>
      <w:r w:rsidRPr="00D106AF">
        <w:t>Quay lại bước 1.3 của luồng sự kiện chính</w:t>
      </w:r>
      <w:r w:rsidR="00D72354" w:rsidRPr="00D106AF">
        <w:t>.</w:t>
      </w:r>
    </w:p>
    <w:p w:rsidR="00DF6F31" w:rsidRPr="00D106AF" w:rsidRDefault="009E0586" w:rsidP="00144B3B">
      <w:pPr>
        <w:pStyle w:val="Nidungvnbn"/>
        <w:numPr>
          <w:ilvl w:val="0"/>
          <w:numId w:val="27"/>
        </w:numPr>
      </w:pPr>
      <w:r w:rsidRPr="00D106AF">
        <w:rPr>
          <w:u w:val="single"/>
        </w:rPr>
        <w:t>Hậu điều kiện</w:t>
      </w:r>
      <w:r w:rsidRPr="00D106AF">
        <w:t>: các thông tin về sản phẩm đ</w:t>
      </w:r>
      <w:r w:rsidR="00DF6F31" w:rsidRPr="00D106AF">
        <w:t>ược cập nhật vào cơ sở dữ liệu.</w:t>
      </w:r>
    </w:p>
    <w:p w:rsidR="009E0586" w:rsidRPr="00D106AF" w:rsidRDefault="00DF6F31" w:rsidP="00DF6F31">
      <w:pPr>
        <w:pStyle w:val="Tiumccp2"/>
        <w:ind w:left="709"/>
      </w:pPr>
      <w:bookmarkStart w:id="42" w:name="_Toc26871938"/>
      <w:r w:rsidRPr="00D106AF">
        <w:t>3</w:t>
      </w:r>
      <w:r w:rsidR="009E0586" w:rsidRPr="00D106AF">
        <w:t>.3.3. Đặc tả U</w:t>
      </w:r>
      <w:r w:rsidR="00F15D0B" w:rsidRPr="00D106AF">
        <w:t xml:space="preserve">se </w:t>
      </w:r>
      <w:r w:rsidR="009E0586" w:rsidRPr="00D106AF">
        <w:t>C</w:t>
      </w:r>
      <w:r w:rsidR="00F15D0B" w:rsidRPr="00D106AF">
        <w:t>ase</w:t>
      </w:r>
      <w:r w:rsidR="009E0586" w:rsidRPr="00D106AF">
        <w:t xml:space="preserve"> quản lý danh sách thành viên</w:t>
      </w:r>
      <w:bookmarkEnd w:id="42"/>
    </w:p>
    <w:p w:rsidR="009E0586" w:rsidRPr="00D106AF" w:rsidRDefault="009E0586" w:rsidP="00144B3B">
      <w:pPr>
        <w:pStyle w:val="Nidungvnbn"/>
      </w:pPr>
      <w:r w:rsidRPr="00D106AF">
        <w:t>Tương tự như U</w:t>
      </w:r>
      <w:r w:rsidR="00B34CFA" w:rsidRPr="00D106AF">
        <w:t xml:space="preserve">se </w:t>
      </w:r>
      <w:r w:rsidRPr="00D106AF">
        <w:t>C</w:t>
      </w:r>
      <w:r w:rsidR="00B34CFA" w:rsidRPr="00D106AF">
        <w:t>ase</w:t>
      </w:r>
      <w:r w:rsidRPr="00D106AF">
        <w:t xml:space="preserve"> quản lý danh mục sản phẩm.</w:t>
      </w:r>
    </w:p>
    <w:p w:rsidR="009E0586" w:rsidRPr="00D106AF" w:rsidRDefault="00DF6F31" w:rsidP="00DF6F31">
      <w:pPr>
        <w:pStyle w:val="Tiumccp1"/>
      </w:pPr>
      <w:bookmarkStart w:id="43" w:name="_Toc26871939"/>
      <w:r w:rsidRPr="00D106AF">
        <w:t>3</w:t>
      </w:r>
      <w:r w:rsidR="009E0586" w:rsidRPr="00D106AF">
        <w:t>.4. Hệ thống mua hàng</w:t>
      </w:r>
      <w:bookmarkEnd w:id="43"/>
    </w:p>
    <w:p w:rsidR="007F14BF" w:rsidRPr="00D106AF" w:rsidRDefault="007F14BF" w:rsidP="00C2766A">
      <w:pPr>
        <w:pStyle w:val="Tiumccp2"/>
        <w:ind w:left="709"/>
      </w:pPr>
      <w:bookmarkStart w:id="44" w:name="_Toc26871940"/>
      <w:r w:rsidRPr="00D106AF">
        <w:t>3.4.1. Đặc tả U</w:t>
      </w:r>
      <w:r w:rsidR="00D72354" w:rsidRPr="00D106AF">
        <w:t xml:space="preserve">se </w:t>
      </w:r>
      <w:r w:rsidRPr="00D106AF">
        <w:t>C</w:t>
      </w:r>
      <w:r w:rsidR="00D72354" w:rsidRPr="00D106AF">
        <w:t>ase</w:t>
      </w:r>
      <w:r w:rsidRPr="00D106AF">
        <w:t xml:space="preserve"> chọn sản phẩm cần mua</w:t>
      </w:r>
      <w:bookmarkEnd w:id="44"/>
    </w:p>
    <w:p w:rsidR="007F14BF" w:rsidRPr="00D106AF" w:rsidRDefault="007F14BF" w:rsidP="00144B3B">
      <w:pPr>
        <w:pStyle w:val="Nidungvnbn"/>
        <w:numPr>
          <w:ilvl w:val="0"/>
          <w:numId w:val="27"/>
        </w:numPr>
      </w:pPr>
      <w:r w:rsidRPr="00D106AF">
        <w:rPr>
          <w:u w:val="single"/>
        </w:rPr>
        <w:t>Tác nhân</w:t>
      </w:r>
      <w:r w:rsidRPr="00D106AF">
        <w:t>: khách hàng</w:t>
      </w:r>
    </w:p>
    <w:p w:rsidR="007F14BF" w:rsidRPr="00D106AF" w:rsidRDefault="007F14BF" w:rsidP="00144B3B">
      <w:pPr>
        <w:pStyle w:val="Nidungvnbn"/>
        <w:numPr>
          <w:ilvl w:val="0"/>
          <w:numId w:val="27"/>
        </w:numPr>
      </w:pPr>
      <w:r w:rsidRPr="00D106AF">
        <w:rPr>
          <w:u w:val="single"/>
        </w:rPr>
        <w:t>Mô tả</w:t>
      </w:r>
      <w:r w:rsidRPr="00D106AF">
        <w:t>: U</w:t>
      </w:r>
      <w:r w:rsidR="00D72354" w:rsidRPr="00D106AF">
        <w:t xml:space="preserve">se </w:t>
      </w:r>
      <w:r w:rsidRPr="00D106AF">
        <w:t>C</w:t>
      </w:r>
      <w:r w:rsidR="00D72354" w:rsidRPr="00D106AF">
        <w:t>ase</w:t>
      </w:r>
      <w:r w:rsidRPr="00D106AF">
        <w:t xml:space="preserve"> cho phép khách hàng chọn sản phẩm cần mua để đưa vào giỏ hàng.</w:t>
      </w:r>
    </w:p>
    <w:p w:rsidR="007F14BF" w:rsidRPr="00D106AF" w:rsidRDefault="007F14BF" w:rsidP="00144B3B">
      <w:pPr>
        <w:pStyle w:val="Nidungvnbn"/>
        <w:numPr>
          <w:ilvl w:val="0"/>
          <w:numId w:val="27"/>
        </w:numPr>
      </w:pPr>
      <w:r w:rsidRPr="00D106AF">
        <w:rPr>
          <w:u w:val="single"/>
        </w:rPr>
        <w:t>Tiền điều kiện</w:t>
      </w:r>
      <w:r w:rsidRPr="00D106AF">
        <w:t>: sản phẩm cần chọn phải hiển thị trên hệ thống.</w:t>
      </w:r>
    </w:p>
    <w:p w:rsidR="007F14BF" w:rsidRPr="008677D0" w:rsidRDefault="007F14BF" w:rsidP="00144B3B">
      <w:pPr>
        <w:pStyle w:val="Nidungvnbn"/>
        <w:numPr>
          <w:ilvl w:val="0"/>
          <w:numId w:val="27"/>
        </w:numPr>
        <w:rPr>
          <w:u w:val="single"/>
        </w:rPr>
      </w:pPr>
      <w:r w:rsidRPr="008677D0">
        <w:rPr>
          <w:u w:val="single"/>
        </w:rPr>
        <w:t>Luồng sự kiện chính:</w:t>
      </w:r>
    </w:p>
    <w:p w:rsidR="007F14BF" w:rsidRPr="00D106AF" w:rsidRDefault="007F14BF" w:rsidP="008677D0">
      <w:pPr>
        <w:pStyle w:val="Nidungvnbn"/>
        <w:ind w:left="1440"/>
      </w:pPr>
      <w:r w:rsidRPr="00D106AF">
        <w:t>1.</w:t>
      </w:r>
      <w:r w:rsidR="00C2766A" w:rsidRPr="00D106AF">
        <w:t xml:space="preserve"> </w:t>
      </w:r>
      <w:r w:rsidRPr="00D106AF">
        <w:t>Khách hàng chọn vào mục cần mua hàng</w:t>
      </w:r>
      <w:r w:rsidR="00AB006A" w:rsidRPr="00D106AF">
        <w:t>.</w:t>
      </w:r>
    </w:p>
    <w:p w:rsidR="007F14BF" w:rsidRPr="00D106AF" w:rsidRDefault="007F14BF" w:rsidP="008677D0">
      <w:pPr>
        <w:pStyle w:val="Nidungvnbn"/>
        <w:ind w:left="1440"/>
      </w:pPr>
      <w:r w:rsidRPr="00D106AF">
        <w:t>2.</w:t>
      </w:r>
      <w:r w:rsidR="00C2766A" w:rsidRPr="00D106AF">
        <w:t xml:space="preserve"> </w:t>
      </w:r>
      <w:r w:rsidRPr="00D106AF">
        <w:t>Hệ thống hiển thị các sản phẩm có trong mục đã chọn</w:t>
      </w:r>
      <w:r w:rsidR="00AB006A" w:rsidRPr="00D106AF">
        <w:t>.</w:t>
      </w:r>
    </w:p>
    <w:p w:rsidR="007F14BF" w:rsidRPr="00D106AF" w:rsidRDefault="007F14BF" w:rsidP="008677D0">
      <w:pPr>
        <w:pStyle w:val="Nidungvnbn"/>
        <w:ind w:left="1440"/>
      </w:pPr>
      <w:r w:rsidRPr="00D106AF">
        <w:t>3.</w:t>
      </w:r>
      <w:r w:rsidR="00C2766A" w:rsidRPr="00D106AF">
        <w:t xml:space="preserve"> </w:t>
      </w:r>
      <w:r w:rsidRPr="00D106AF">
        <w:t>Khách hàng xem thông tin về sản phẩm cần mua</w:t>
      </w:r>
      <w:r w:rsidR="00AB006A" w:rsidRPr="00D106AF">
        <w:t>.</w:t>
      </w:r>
    </w:p>
    <w:p w:rsidR="007F14BF" w:rsidRPr="00D106AF" w:rsidRDefault="007F14BF" w:rsidP="008677D0">
      <w:pPr>
        <w:pStyle w:val="Nidungvnbn"/>
        <w:ind w:left="1440"/>
      </w:pPr>
      <w:r w:rsidRPr="00D106AF">
        <w:t>4.</w:t>
      </w:r>
      <w:r w:rsidR="00C2766A" w:rsidRPr="00D106AF">
        <w:t xml:space="preserve"> </w:t>
      </w:r>
      <w:r w:rsidRPr="00D106AF">
        <w:t>Nếu hệ thống hiển thị có sả</w:t>
      </w:r>
      <w:r w:rsidR="00C2766A" w:rsidRPr="00D106AF">
        <w:t xml:space="preserve">n phẩm cần mua, khách hàng chọn </w:t>
      </w:r>
      <w:r w:rsidRPr="00D106AF">
        <w:t>vào sản phẩm cụ thể cần mua. Nếu không thì thực hiện luồng sự kiện rẽ nhánh A1.</w:t>
      </w:r>
    </w:p>
    <w:p w:rsidR="007F14BF" w:rsidRPr="00D106AF" w:rsidRDefault="007F14BF" w:rsidP="008677D0">
      <w:pPr>
        <w:pStyle w:val="Nidungvnbn"/>
        <w:ind w:left="1440"/>
      </w:pPr>
      <w:r w:rsidRPr="00D106AF">
        <w:t>5.</w:t>
      </w:r>
      <w:r w:rsidR="00C2766A" w:rsidRPr="00D106AF">
        <w:t xml:space="preserve"> </w:t>
      </w:r>
      <w:r w:rsidRPr="00D106AF">
        <w:t>U</w:t>
      </w:r>
      <w:r w:rsidR="00B73255" w:rsidRPr="00D106AF">
        <w:t xml:space="preserve">se </w:t>
      </w:r>
      <w:r w:rsidRPr="00D106AF">
        <w:t>C</w:t>
      </w:r>
      <w:r w:rsidR="00B73255" w:rsidRPr="00D106AF">
        <w:t>ase</w:t>
      </w:r>
      <w:r w:rsidRPr="00D106AF">
        <w:t xml:space="preserve"> kết thúc.</w:t>
      </w:r>
    </w:p>
    <w:p w:rsidR="007F14BF" w:rsidRPr="00D106AF" w:rsidRDefault="007F14BF" w:rsidP="00144B3B">
      <w:pPr>
        <w:pStyle w:val="Nidungvnbn"/>
        <w:numPr>
          <w:ilvl w:val="0"/>
          <w:numId w:val="28"/>
        </w:numPr>
      </w:pPr>
      <w:r w:rsidRPr="00C75531">
        <w:rPr>
          <w:u w:val="single"/>
        </w:rPr>
        <w:lastRenderedPageBreak/>
        <w:t>Luồng sự kiện rẽ nhánh A1</w:t>
      </w:r>
      <w:r w:rsidRPr="00D106AF">
        <w:t>:</w:t>
      </w:r>
    </w:p>
    <w:p w:rsidR="007F14BF" w:rsidRPr="00D106AF" w:rsidRDefault="007F14BF" w:rsidP="00C75531">
      <w:pPr>
        <w:pStyle w:val="Nidungvnbn"/>
        <w:ind w:left="1148"/>
      </w:pPr>
      <w:r w:rsidRPr="00D106AF">
        <w:t>1.</w:t>
      </w:r>
      <w:r w:rsidR="0042079C" w:rsidRPr="00D106AF">
        <w:t xml:space="preserve"> </w:t>
      </w:r>
      <w:r w:rsidRPr="00D106AF">
        <w:t>Khách hàng chọn mua các sản phẩm ở mục khác</w:t>
      </w:r>
      <w:r w:rsidR="00AB006A" w:rsidRPr="00D106AF">
        <w:t>.</w:t>
      </w:r>
    </w:p>
    <w:p w:rsidR="007F14BF" w:rsidRPr="00D106AF" w:rsidRDefault="007F14BF" w:rsidP="00C75531">
      <w:pPr>
        <w:pStyle w:val="Nidungvnbn"/>
        <w:ind w:left="1148"/>
      </w:pPr>
      <w:r w:rsidRPr="00D106AF">
        <w:t>2.</w:t>
      </w:r>
      <w:r w:rsidR="0042079C" w:rsidRPr="00D106AF">
        <w:t xml:space="preserve"> </w:t>
      </w:r>
      <w:r w:rsidRPr="00D106AF">
        <w:t>Quay lại bước 4 của luồng sự kiện chính</w:t>
      </w:r>
      <w:r w:rsidR="00AB006A" w:rsidRPr="00D106AF">
        <w:t>.</w:t>
      </w:r>
    </w:p>
    <w:p w:rsidR="007F14BF" w:rsidRPr="00D106AF" w:rsidRDefault="007F14BF" w:rsidP="00144B3B">
      <w:pPr>
        <w:pStyle w:val="Nidungvnbn"/>
        <w:numPr>
          <w:ilvl w:val="0"/>
          <w:numId w:val="28"/>
        </w:numPr>
      </w:pPr>
      <w:r w:rsidRPr="00D106AF">
        <w:rPr>
          <w:u w:val="single"/>
        </w:rPr>
        <w:t>Hậu điều kiện</w:t>
      </w:r>
      <w:r w:rsidRPr="00D106AF">
        <w:t>: sản phẩm cần mua được chọn xong</w:t>
      </w:r>
      <w:r w:rsidR="00AB006A" w:rsidRPr="00D106AF">
        <w:t>.</w:t>
      </w:r>
    </w:p>
    <w:p w:rsidR="007F14BF" w:rsidRPr="00D106AF" w:rsidRDefault="007533D2" w:rsidP="007533D2">
      <w:pPr>
        <w:pStyle w:val="Tiumccp2"/>
        <w:ind w:left="709"/>
        <w:rPr>
          <w:b w:val="0"/>
        </w:rPr>
      </w:pPr>
      <w:bookmarkStart w:id="45" w:name="_Toc26871941"/>
      <w:r w:rsidRPr="00D106AF">
        <w:t>3</w:t>
      </w:r>
      <w:r w:rsidR="007F14BF" w:rsidRPr="00D106AF">
        <w:t>.4.2. Đặc tả U</w:t>
      </w:r>
      <w:r w:rsidR="00CD7482" w:rsidRPr="00D106AF">
        <w:t xml:space="preserve">se </w:t>
      </w:r>
      <w:r w:rsidR="007F14BF" w:rsidRPr="00D106AF">
        <w:t>C</w:t>
      </w:r>
      <w:r w:rsidR="00CD7482" w:rsidRPr="00D106AF">
        <w:t>ase</w:t>
      </w:r>
      <w:r w:rsidR="007F14BF" w:rsidRPr="00D106AF">
        <w:t xml:space="preserve"> thêm sản phẩm vào giỏ hàng</w:t>
      </w:r>
      <w:bookmarkEnd w:id="45"/>
    </w:p>
    <w:p w:rsidR="007F14BF" w:rsidRPr="00D106AF" w:rsidRDefault="007F14BF" w:rsidP="00144B3B">
      <w:pPr>
        <w:pStyle w:val="Nidungvnbn"/>
        <w:numPr>
          <w:ilvl w:val="0"/>
          <w:numId w:val="28"/>
        </w:numPr>
      </w:pPr>
      <w:r w:rsidRPr="00D106AF">
        <w:rPr>
          <w:u w:val="single"/>
        </w:rPr>
        <w:t>Tác nhân</w:t>
      </w:r>
      <w:r w:rsidRPr="00D106AF">
        <w:t>: khách hàng,</w:t>
      </w:r>
    </w:p>
    <w:p w:rsidR="007F14BF" w:rsidRPr="00D106AF" w:rsidRDefault="007F14BF" w:rsidP="00144B3B">
      <w:pPr>
        <w:pStyle w:val="Nidungvnbn"/>
        <w:numPr>
          <w:ilvl w:val="0"/>
          <w:numId w:val="28"/>
        </w:numPr>
      </w:pPr>
      <w:r w:rsidRPr="00D106AF">
        <w:rPr>
          <w:u w:val="single"/>
        </w:rPr>
        <w:t>Mô tả</w:t>
      </w:r>
      <w:r w:rsidRPr="00D106AF">
        <w:t>: U</w:t>
      </w:r>
      <w:r w:rsidR="00CD7482" w:rsidRPr="00D106AF">
        <w:t xml:space="preserve">se </w:t>
      </w:r>
      <w:r w:rsidRPr="00D106AF">
        <w:t>C</w:t>
      </w:r>
      <w:r w:rsidR="00CD7482" w:rsidRPr="00D106AF">
        <w:t>ase</w:t>
      </w:r>
      <w:r w:rsidRPr="00D106AF">
        <w:t xml:space="preserve"> cho phép khách hàng đưa sản phẩm đã chọn vào</w:t>
      </w:r>
      <w:r w:rsidR="008C55A3" w:rsidRPr="00D106AF">
        <w:t xml:space="preserve"> </w:t>
      </w:r>
      <w:r w:rsidRPr="00D106AF">
        <w:t>giỏ hàng.</w:t>
      </w:r>
    </w:p>
    <w:p w:rsidR="007F14BF" w:rsidRPr="00D106AF" w:rsidRDefault="007F14BF" w:rsidP="00144B3B">
      <w:pPr>
        <w:pStyle w:val="Nidungvnbn"/>
        <w:numPr>
          <w:ilvl w:val="0"/>
          <w:numId w:val="28"/>
        </w:numPr>
      </w:pPr>
      <w:r w:rsidRPr="00D106AF">
        <w:rPr>
          <w:u w:val="single"/>
        </w:rPr>
        <w:t>Tiền điều kiện</w:t>
      </w:r>
      <w:r w:rsidRPr="00D106AF">
        <w:t>: sản phẩm đã được chọn</w:t>
      </w:r>
      <w:r w:rsidR="00AB006A" w:rsidRPr="00D106AF">
        <w:t>.</w:t>
      </w:r>
    </w:p>
    <w:p w:rsidR="007F14BF" w:rsidRPr="000D725E" w:rsidRDefault="007F14BF" w:rsidP="00144B3B">
      <w:pPr>
        <w:pStyle w:val="Nidungvnbn"/>
        <w:numPr>
          <w:ilvl w:val="0"/>
          <w:numId w:val="28"/>
        </w:numPr>
        <w:rPr>
          <w:u w:val="single"/>
        </w:rPr>
      </w:pPr>
      <w:r w:rsidRPr="000D725E">
        <w:rPr>
          <w:u w:val="single"/>
        </w:rPr>
        <w:t>Luồng sự kiện chính:</w:t>
      </w:r>
    </w:p>
    <w:p w:rsidR="007F14BF" w:rsidRPr="00D106AF" w:rsidRDefault="008C55A3" w:rsidP="00C75B73">
      <w:pPr>
        <w:pStyle w:val="Nidungvnbn"/>
        <w:ind w:left="1148"/>
      </w:pPr>
      <w:r w:rsidRPr="00D106AF">
        <w:t xml:space="preserve">1. </w:t>
      </w:r>
      <w:r w:rsidR="007F14BF" w:rsidRPr="00D106AF">
        <w:t>Chọn chức năng Thêm vào giỏ hàng để đưa sản phẩm đã chọn vào lưu</w:t>
      </w:r>
      <w:r w:rsidR="00CF4188" w:rsidRPr="00D106AF">
        <w:t xml:space="preserve"> </w:t>
      </w:r>
      <w:r w:rsidR="007F14BF" w:rsidRPr="00D106AF">
        <w:t>trữ trong giỏ hàng. Nếu chưa chọn sản phẩm mà nhấn nút thêm vào giỏ</w:t>
      </w:r>
      <w:r w:rsidR="00CF4188" w:rsidRPr="00D106AF">
        <w:t xml:space="preserve"> </w:t>
      </w:r>
      <w:r w:rsidR="007F14BF" w:rsidRPr="00D106AF">
        <w:t>hàng thì thực hiện luồng sự kiện rẽ nhánh A1.</w:t>
      </w:r>
    </w:p>
    <w:p w:rsidR="007F14BF" w:rsidRPr="00D106AF" w:rsidRDefault="007F14BF" w:rsidP="00C75B73">
      <w:pPr>
        <w:pStyle w:val="Nidungvnbn"/>
        <w:ind w:left="1148"/>
      </w:pPr>
      <w:r w:rsidRPr="00D106AF">
        <w:t>2.</w:t>
      </w:r>
      <w:r w:rsidR="008C55A3" w:rsidRPr="00D106AF">
        <w:t xml:space="preserve"> </w:t>
      </w:r>
      <w:r w:rsidRPr="00D106AF">
        <w:t>Hệ thống hiển thị thông tin sản phẩm đưa vào giỏ hàng</w:t>
      </w:r>
      <w:r w:rsidR="00AB006A" w:rsidRPr="00D106AF">
        <w:t>.</w:t>
      </w:r>
    </w:p>
    <w:p w:rsidR="007F14BF" w:rsidRPr="00D106AF" w:rsidRDefault="007F14BF" w:rsidP="00C75B73">
      <w:pPr>
        <w:pStyle w:val="Nidungvnbn"/>
        <w:ind w:left="1148"/>
      </w:pPr>
      <w:r w:rsidRPr="00D106AF">
        <w:t>3.</w:t>
      </w:r>
      <w:r w:rsidR="008C55A3" w:rsidRPr="00D106AF">
        <w:t xml:space="preserve"> </w:t>
      </w:r>
      <w:r w:rsidRPr="00D106AF">
        <w:t>U</w:t>
      </w:r>
      <w:r w:rsidR="00CD7482" w:rsidRPr="00D106AF">
        <w:t xml:space="preserve">se </w:t>
      </w:r>
      <w:r w:rsidRPr="00D106AF">
        <w:t>C</w:t>
      </w:r>
      <w:r w:rsidR="00CD7482" w:rsidRPr="00D106AF">
        <w:t>ase</w:t>
      </w:r>
      <w:r w:rsidRPr="00D106AF">
        <w:t xml:space="preserve"> kết thúc.</w:t>
      </w:r>
    </w:p>
    <w:p w:rsidR="007F14BF" w:rsidRPr="00F54D83" w:rsidRDefault="007F14BF" w:rsidP="00144B3B">
      <w:pPr>
        <w:pStyle w:val="Nidungvnbn"/>
        <w:numPr>
          <w:ilvl w:val="0"/>
          <w:numId w:val="30"/>
        </w:numPr>
        <w:rPr>
          <w:u w:val="single"/>
        </w:rPr>
      </w:pPr>
      <w:r w:rsidRPr="00F54D83">
        <w:rPr>
          <w:u w:val="single"/>
        </w:rPr>
        <w:t>Luồng sự kiện rẽ nhánh:</w:t>
      </w:r>
    </w:p>
    <w:p w:rsidR="007F14BF" w:rsidRPr="00D106AF" w:rsidRDefault="007F14BF" w:rsidP="00144B3B">
      <w:pPr>
        <w:pStyle w:val="Nidungvnbn"/>
      </w:pPr>
      <w:r w:rsidRPr="00D106AF">
        <w:rPr>
          <w:u w:val="single"/>
        </w:rPr>
        <w:t>Luồng nhánh A1</w:t>
      </w:r>
      <w:r w:rsidRPr="00D106AF">
        <w:t>: chưa chọn sản phẩm cần mua</w:t>
      </w:r>
    </w:p>
    <w:p w:rsidR="007F14BF" w:rsidRPr="00D106AF" w:rsidRDefault="007F14BF" w:rsidP="00284B19">
      <w:pPr>
        <w:pStyle w:val="Nidungvnbn"/>
        <w:ind w:left="720"/>
      </w:pPr>
      <w:r w:rsidRPr="00D106AF">
        <w:t>1.</w:t>
      </w:r>
      <w:r w:rsidR="00D47BE2" w:rsidRPr="00D106AF">
        <w:t xml:space="preserve"> </w:t>
      </w:r>
      <w:r w:rsidRPr="00D106AF">
        <w:t>Hệ thống thông báo sản phẩm chưa được chọn.</w:t>
      </w:r>
    </w:p>
    <w:p w:rsidR="007F14BF" w:rsidRPr="00D106AF" w:rsidRDefault="007F14BF" w:rsidP="00284B19">
      <w:pPr>
        <w:pStyle w:val="Nidungvnbn"/>
        <w:ind w:left="720"/>
      </w:pPr>
      <w:r w:rsidRPr="00D106AF">
        <w:t>2.</w:t>
      </w:r>
      <w:r w:rsidR="00D47BE2" w:rsidRPr="00D106AF">
        <w:t xml:space="preserve"> </w:t>
      </w:r>
      <w:r w:rsidRPr="00D106AF">
        <w:t>Hiển thị sản phẩm để khách hàng chọn.</w:t>
      </w:r>
    </w:p>
    <w:p w:rsidR="007F14BF" w:rsidRPr="00D106AF" w:rsidRDefault="007F14BF" w:rsidP="00284B19">
      <w:pPr>
        <w:pStyle w:val="Nidungvnbn"/>
        <w:ind w:left="720"/>
      </w:pPr>
      <w:r w:rsidRPr="00D106AF">
        <w:t>3.</w:t>
      </w:r>
      <w:r w:rsidR="00D47BE2" w:rsidRPr="00D106AF">
        <w:t xml:space="preserve"> </w:t>
      </w:r>
      <w:r w:rsidRPr="00D106AF">
        <w:t>Quay lại bước 1 của luồng sự kiện chính.</w:t>
      </w:r>
    </w:p>
    <w:p w:rsidR="007F14BF" w:rsidRPr="00D106AF" w:rsidRDefault="007F14BF" w:rsidP="00144B3B">
      <w:pPr>
        <w:pStyle w:val="Nidungvnbn"/>
        <w:numPr>
          <w:ilvl w:val="0"/>
          <w:numId w:val="30"/>
        </w:numPr>
      </w:pPr>
      <w:r w:rsidRPr="00D106AF">
        <w:rPr>
          <w:u w:val="single"/>
        </w:rPr>
        <w:t>Hậu điều kiện</w:t>
      </w:r>
      <w:r w:rsidRPr="00D106AF">
        <w:t>: thông tin sản phẩm đã đưa vào giỏ hàng phải</w:t>
      </w:r>
      <w:r w:rsidR="00D47BE2" w:rsidRPr="00D106AF">
        <w:t xml:space="preserve"> </w:t>
      </w:r>
      <w:r w:rsidRPr="00D106AF">
        <w:t>được lưu trữ.</w:t>
      </w:r>
    </w:p>
    <w:p w:rsidR="007F14BF" w:rsidRPr="00D106AF" w:rsidRDefault="00CE617B" w:rsidP="00CE617B">
      <w:pPr>
        <w:pStyle w:val="Tiumccp2"/>
      </w:pPr>
      <w:bookmarkStart w:id="46" w:name="_Toc26871942"/>
      <w:r w:rsidRPr="00D106AF">
        <w:t>3</w:t>
      </w:r>
      <w:r w:rsidR="007F14BF" w:rsidRPr="00D106AF">
        <w:t>.4.3. Đặc tả U</w:t>
      </w:r>
      <w:r w:rsidRPr="00D106AF">
        <w:t xml:space="preserve">se </w:t>
      </w:r>
      <w:r w:rsidR="007F14BF" w:rsidRPr="00D106AF">
        <w:t>C</w:t>
      </w:r>
      <w:r w:rsidRPr="00D106AF">
        <w:t>ase</w:t>
      </w:r>
      <w:r w:rsidR="007F14BF" w:rsidRPr="00D106AF">
        <w:t xml:space="preserve"> loại sản phẩm đã chọn ở giỏ hàng</w:t>
      </w:r>
      <w:bookmarkEnd w:id="46"/>
    </w:p>
    <w:p w:rsidR="007F14BF" w:rsidRPr="00D106AF" w:rsidRDefault="007F14BF" w:rsidP="00144B3B">
      <w:pPr>
        <w:pStyle w:val="Nidungvnbn"/>
        <w:numPr>
          <w:ilvl w:val="0"/>
          <w:numId w:val="30"/>
        </w:numPr>
      </w:pPr>
      <w:r w:rsidRPr="00D106AF">
        <w:rPr>
          <w:u w:val="single"/>
        </w:rPr>
        <w:t>Tác nhân</w:t>
      </w:r>
      <w:r w:rsidRPr="00D106AF">
        <w:t>: khách hàng</w:t>
      </w:r>
      <w:r w:rsidR="00AB006A" w:rsidRPr="00D106AF">
        <w:t>.</w:t>
      </w:r>
    </w:p>
    <w:p w:rsidR="007F14BF" w:rsidRPr="00D106AF" w:rsidRDefault="007F14BF" w:rsidP="00144B3B">
      <w:pPr>
        <w:pStyle w:val="Nidungvnbn"/>
        <w:numPr>
          <w:ilvl w:val="0"/>
          <w:numId w:val="30"/>
        </w:numPr>
      </w:pPr>
      <w:r w:rsidRPr="00D106AF">
        <w:rPr>
          <w:u w:val="single"/>
        </w:rPr>
        <w:t>Mô tả</w:t>
      </w:r>
      <w:r w:rsidRPr="00D106AF">
        <w:t xml:space="preserve">: </w:t>
      </w:r>
      <w:r w:rsidR="00C40F4C" w:rsidRPr="00D106AF">
        <w:t>USE CASE</w:t>
      </w:r>
      <w:r w:rsidRPr="00D106AF">
        <w:t xml:space="preserve"> cho phép khách hàng loại bỏ sản phẩm đã đưa</w:t>
      </w:r>
      <w:r w:rsidR="00E664AD" w:rsidRPr="00D106AF">
        <w:t xml:space="preserve"> </w:t>
      </w:r>
      <w:r w:rsidRPr="00D106AF">
        <w:t>vào giỏ hàng.</w:t>
      </w:r>
    </w:p>
    <w:p w:rsidR="007F14BF" w:rsidRPr="00D106AF" w:rsidRDefault="007F14BF" w:rsidP="00144B3B">
      <w:pPr>
        <w:pStyle w:val="Nidungvnbn"/>
        <w:numPr>
          <w:ilvl w:val="0"/>
          <w:numId w:val="30"/>
        </w:numPr>
      </w:pPr>
      <w:r w:rsidRPr="00D106AF">
        <w:rPr>
          <w:u w:val="single"/>
        </w:rPr>
        <w:t>Tiền điều kiện</w:t>
      </w:r>
      <w:r w:rsidRPr="00D106AF">
        <w:t>: giỏ hàng đã có sản phẩm.</w:t>
      </w:r>
    </w:p>
    <w:p w:rsidR="007F14BF" w:rsidRPr="00D106AF" w:rsidRDefault="007F14BF" w:rsidP="00144B3B">
      <w:pPr>
        <w:pStyle w:val="Nidungvnbn"/>
        <w:numPr>
          <w:ilvl w:val="0"/>
          <w:numId w:val="30"/>
        </w:numPr>
      </w:pPr>
      <w:r w:rsidRPr="00D106AF">
        <w:t>Luồng sự kiện chính:</w:t>
      </w:r>
    </w:p>
    <w:p w:rsidR="007F14BF" w:rsidRPr="00D106AF" w:rsidRDefault="007F14BF" w:rsidP="00375974">
      <w:pPr>
        <w:pStyle w:val="Nidungvnbn"/>
        <w:ind w:left="1080"/>
      </w:pPr>
      <w:r w:rsidRPr="00D106AF">
        <w:t>1.</w:t>
      </w:r>
      <w:r w:rsidR="00E664AD" w:rsidRPr="00D106AF">
        <w:t xml:space="preserve"> </w:t>
      </w:r>
      <w:r w:rsidRPr="00D106AF">
        <w:t xml:space="preserve">Khách hàng chọn sản </w:t>
      </w:r>
      <w:r w:rsidR="00E664AD" w:rsidRPr="00D106AF">
        <w:t>phẩm muốn loại bỏ khỏi giỏ hàng</w:t>
      </w:r>
      <w:r w:rsidR="00AB006A" w:rsidRPr="00D106AF">
        <w:t>.</w:t>
      </w:r>
    </w:p>
    <w:p w:rsidR="007F14BF" w:rsidRPr="00D106AF" w:rsidRDefault="007F14BF" w:rsidP="00375974">
      <w:pPr>
        <w:pStyle w:val="Nidungvnbn"/>
        <w:ind w:left="1080"/>
      </w:pPr>
      <w:r w:rsidRPr="00D106AF">
        <w:t>2.</w:t>
      </w:r>
      <w:r w:rsidR="00E664AD" w:rsidRPr="00D106AF">
        <w:t xml:space="preserve"> </w:t>
      </w:r>
      <w:r w:rsidRPr="00D106AF">
        <w:t>Nh</w:t>
      </w:r>
      <w:r w:rsidR="00E664AD" w:rsidRPr="00D106AF">
        <w:t>ấn loại bỏ để thực hiện loại bỏ</w:t>
      </w:r>
      <w:r w:rsidR="00AB006A" w:rsidRPr="00D106AF">
        <w:t>.</w:t>
      </w:r>
    </w:p>
    <w:p w:rsidR="007F14BF" w:rsidRPr="00D106AF" w:rsidRDefault="007F14BF" w:rsidP="00375974">
      <w:pPr>
        <w:pStyle w:val="Nidungvnbn"/>
        <w:ind w:left="1080"/>
      </w:pPr>
      <w:r w:rsidRPr="00D106AF">
        <w:lastRenderedPageBreak/>
        <w:t>3.</w:t>
      </w:r>
      <w:r w:rsidR="00E664AD" w:rsidRPr="00D106AF">
        <w:t xml:space="preserve"> </w:t>
      </w:r>
      <w:r w:rsidRPr="00D106AF">
        <w:t xml:space="preserve">Nếu có sản phẩm được chọn, hệ thống hiển thị thông báo để khách hàng xác nhận lại. Ngược lại, thực </w:t>
      </w:r>
      <w:r w:rsidR="00E664AD" w:rsidRPr="00D106AF">
        <w:t>hiện luồng sự kiện rẽ nhánh A1.</w:t>
      </w:r>
    </w:p>
    <w:p w:rsidR="007F14BF" w:rsidRPr="00D106AF" w:rsidRDefault="007F14BF" w:rsidP="00375974">
      <w:pPr>
        <w:pStyle w:val="Nidungvnbn"/>
        <w:ind w:left="1080"/>
      </w:pPr>
      <w:r w:rsidRPr="00D106AF">
        <w:t>4.</w:t>
      </w:r>
      <w:r w:rsidR="00D47BE2" w:rsidRPr="00D106AF">
        <w:t xml:space="preserve"> </w:t>
      </w:r>
      <w:r w:rsidRPr="00D106AF">
        <w:t>Nếu chấp nhận thì sản phẩm được chọn sẽ bị loại bỏ. Nếu không thì thực hiện luồng sự kiện rẽ nhánh A2.</w:t>
      </w:r>
    </w:p>
    <w:p w:rsidR="007F14BF" w:rsidRPr="00D106AF" w:rsidRDefault="007F14BF" w:rsidP="00375974">
      <w:pPr>
        <w:pStyle w:val="Nidungvnbn"/>
        <w:ind w:left="1080"/>
      </w:pPr>
      <w:r w:rsidRPr="00D106AF">
        <w:t>5.</w:t>
      </w:r>
      <w:r w:rsidR="00D47BE2" w:rsidRPr="00D106AF">
        <w:t xml:space="preserve"> </w:t>
      </w:r>
      <w:r w:rsidRPr="00D106AF">
        <w:t>Hệ thống hiển thị đã loại bỏ thành công.</w:t>
      </w:r>
    </w:p>
    <w:p w:rsidR="007F14BF" w:rsidRPr="00D106AF" w:rsidRDefault="007F14BF" w:rsidP="00375974">
      <w:pPr>
        <w:pStyle w:val="Nidungvnbn"/>
        <w:ind w:left="1080"/>
      </w:pPr>
      <w:r w:rsidRPr="00D106AF">
        <w:t>6.</w:t>
      </w:r>
      <w:r w:rsidR="00D47BE2" w:rsidRPr="00D106AF">
        <w:t xml:space="preserve"> </w:t>
      </w:r>
      <w:r w:rsidR="00C40F4C" w:rsidRPr="00D106AF">
        <w:t>USE CASE</w:t>
      </w:r>
      <w:r w:rsidRPr="00D106AF">
        <w:t xml:space="preserve"> kết thúc.</w:t>
      </w:r>
    </w:p>
    <w:p w:rsidR="007F14BF" w:rsidRPr="00D106AF" w:rsidRDefault="007F14BF" w:rsidP="00144B3B">
      <w:pPr>
        <w:pStyle w:val="Nidungvnbn"/>
        <w:numPr>
          <w:ilvl w:val="0"/>
          <w:numId w:val="30"/>
        </w:numPr>
      </w:pPr>
      <w:r w:rsidRPr="009834F4">
        <w:rPr>
          <w:u w:val="single"/>
        </w:rPr>
        <w:t>Luồng sự kiện rẽ nhánh</w:t>
      </w:r>
      <w:r w:rsidRPr="00D106AF">
        <w:t>:</w:t>
      </w:r>
    </w:p>
    <w:p w:rsidR="007F14BF" w:rsidRPr="00D106AF" w:rsidRDefault="007F14BF" w:rsidP="00144B3B">
      <w:pPr>
        <w:pStyle w:val="Nidungvnbn"/>
      </w:pPr>
      <w:r w:rsidRPr="00D106AF">
        <w:rPr>
          <w:u w:val="single"/>
        </w:rPr>
        <w:t>Luồng nhánh A1</w:t>
      </w:r>
      <w:r w:rsidRPr="00D106AF">
        <w:t>: sản phẩm chưa được chọn</w:t>
      </w:r>
      <w:r w:rsidR="00AB006A" w:rsidRPr="00D106AF">
        <w:t>.</w:t>
      </w:r>
    </w:p>
    <w:p w:rsidR="007F14BF" w:rsidRPr="00D106AF" w:rsidRDefault="007F14BF" w:rsidP="00144B3B">
      <w:pPr>
        <w:pStyle w:val="Nidungvnbn"/>
        <w:numPr>
          <w:ilvl w:val="0"/>
          <w:numId w:val="32"/>
        </w:numPr>
      </w:pPr>
      <w:r w:rsidRPr="00D106AF">
        <w:t>Hệ thống thông báo chưa chọn sản phẩm cần loại bỏ.</w:t>
      </w:r>
    </w:p>
    <w:p w:rsidR="007F14BF" w:rsidRPr="00D106AF" w:rsidRDefault="007F14BF" w:rsidP="00144B3B">
      <w:pPr>
        <w:pStyle w:val="Nidungvnbn"/>
        <w:numPr>
          <w:ilvl w:val="0"/>
          <w:numId w:val="32"/>
        </w:numPr>
      </w:pPr>
      <w:r w:rsidRPr="00D106AF">
        <w:t>Quay lại bước 1 của luồng sự kiện chính.</w:t>
      </w:r>
    </w:p>
    <w:p w:rsidR="007F14BF" w:rsidRPr="00D106AF" w:rsidRDefault="007F14BF" w:rsidP="00144B3B">
      <w:pPr>
        <w:pStyle w:val="Nidungvnbn"/>
      </w:pPr>
      <w:r w:rsidRPr="00D106AF">
        <w:rPr>
          <w:u w:val="single"/>
        </w:rPr>
        <w:t>Luồng nhánh A2</w:t>
      </w:r>
      <w:r w:rsidRPr="00D106AF">
        <w:t>: quay lại giỏ hàng</w:t>
      </w:r>
      <w:r w:rsidR="00AB006A" w:rsidRPr="00D106AF">
        <w:t>.</w:t>
      </w:r>
    </w:p>
    <w:p w:rsidR="007F14BF" w:rsidRPr="00D106AF" w:rsidRDefault="007F14BF" w:rsidP="00144B3B">
      <w:pPr>
        <w:pStyle w:val="Nidungvnbn"/>
        <w:numPr>
          <w:ilvl w:val="0"/>
          <w:numId w:val="33"/>
        </w:numPr>
      </w:pPr>
      <w:r w:rsidRPr="00D106AF">
        <w:t>Hệ thống hiển thị danh sách sản phẩm trong giỏ hàng.</w:t>
      </w:r>
    </w:p>
    <w:p w:rsidR="007F14BF" w:rsidRPr="00D106AF" w:rsidRDefault="007F14BF" w:rsidP="00144B3B">
      <w:pPr>
        <w:pStyle w:val="Nidungvnbn"/>
        <w:numPr>
          <w:ilvl w:val="0"/>
          <w:numId w:val="33"/>
        </w:numPr>
      </w:pPr>
      <w:r w:rsidRPr="00D106AF">
        <w:t>U</w:t>
      </w:r>
      <w:r w:rsidR="00CD7482" w:rsidRPr="00D106AF">
        <w:t xml:space="preserve">se </w:t>
      </w:r>
      <w:r w:rsidRPr="00D106AF">
        <w:t>C</w:t>
      </w:r>
      <w:r w:rsidR="00CD7482" w:rsidRPr="00D106AF">
        <w:t>ase</w:t>
      </w:r>
      <w:r w:rsidRPr="00D106AF">
        <w:t xml:space="preserve"> kết thúc</w:t>
      </w:r>
      <w:r w:rsidR="00AB006A" w:rsidRPr="00D106AF">
        <w:t>.</w:t>
      </w:r>
    </w:p>
    <w:p w:rsidR="007F14BF" w:rsidRPr="00D106AF" w:rsidRDefault="007F14BF" w:rsidP="00144B3B">
      <w:pPr>
        <w:pStyle w:val="Nidungvnbn"/>
        <w:numPr>
          <w:ilvl w:val="0"/>
          <w:numId w:val="30"/>
        </w:numPr>
      </w:pPr>
      <w:r w:rsidRPr="00D106AF">
        <w:rPr>
          <w:u w:val="single"/>
        </w:rPr>
        <w:t>Hậu điều kiện</w:t>
      </w:r>
      <w:r w:rsidRPr="00D106AF">
        <w:t>: sản phẩm được chọn bị loại bỏ khỏi giỏ hàng.</w:t>
      </w:r>
    </w:p>
    <w:p w:rsidR="007F14BF" w:rsidRPr="00D106AF" w:rsidRDefault="00821984" w:rsidP="00821984">
      <w:pPr>
        <w:pStyle w:val="Tiumccp2"/>
      </w:pPr>
      <w:bookmarkStart w:id="47" w:name="_Toc26871943"/>
      <w:r w:rsidRPr="00D106AF">
        <w:t>3</w:t>
      </w:r>
      <w:r w:rsidR="007F14BF" w:rsidRPr="00D106AF">
        <w:t>.4.4. Đặc tả U</w:t>
      </w:r>
      <w:r w:rsidR="00CD7482" w:rsidRPr="00D106AF">
        <w:t xml:space="preserve">se </w:t>
      </w:r>
      <w:r w:rsidR="007F14BF" w:rsidRPr="00D106AF">
        <w:t>C</w:t>
      </w:r>
      <w:r w:rsidR="00CD7482" w:rsidRPr="00D106AF">
        <w:t>ase</w:t>
      </w:r>
      <w:r w:rsidR="007F14BF" w:rsidRPr="00D106AF">
        <w:t xml:space="preserve"> thanh toán</w:t>
      </w:r>
      <w:bookmarkEnd w:id="47"/>
    </w:p>
    <w:p w:rsidR="007F14BF" w:rsidRPr="00D106AF" w:rsidRDefault="007F14BF" w:rsidP="00144B3B">
      <w:pPr>
        <w:pStyle w:val="Nidungvnbn"/>
        <w:numPr>
          <w:ilvl w:val="0"/>
          <w:numId w:val="30"/>
        </w:numPr>
      </w:pPr>
      <w:r w:rsidRPr="00D106AF">
        <w:rPr>
          <w:u w:val="single"/>
        </w:rPr>
        <w:t>Tác nhân</w:t>
      </w:r>
      <w:r w:rsidRPr="00D106AF">
        <w:t>: khách hàng</w:t>
      </w:r>
      <w:r w:rsidR="00AB006A" w:rsidRPr="00D106AF">
        <w:t>.</w:t>
      </w:r>
    </w:p>
    <w:p w:rsidR="007F14BF" w:rsidRPr="00D106AF" w:rsidRDefault="007F14BF" w:rsidP="00144B3B">
      <w:pPr>
        <w:pStyle w:val="Nidungvnbn"/>
        <w:numPr>
          <w:ilvl w:val="0"/>
          <w:numId w:val="30"/>
        </w:numPr>
      </w:pPr>
      <w:r w:rsidRPr="00D106AF">
        <w:rPr>
          <w:u w:val="single"/>
        </w:rPr>
        <w:t>Mô tả</w:t>
      </w:r>
      <w:r w:rsidRPr="00D106AF">
        <w:t>: U</w:t>
      </w:r>
      <w:r w:rsidR="00CD7482" w:rsidRPr="00D106AF">
        <w:t xml:space="preserve">se </w:t>
      </w:r>
      <w:r w:rsidRPr="00D106AF">
        <w:t>C</w:t>
      </w:r>
      <w:r w:rsidR="00CD7482" w:rsidRPr="00D106AF">
        <w:t>ase</w:t>
      </w:r>
      <w:r w:rsidRPr="00D106AF">
        <w:t xml:space="preserve"> cho phép khách hàng tạo đơn hàng để tiến hành</w:t>
      </w:r>
      <w:r w:rsidR="00821984" w:rsidRPr="00D106AF">
        <w:t xml:space="preserve"> </w:t>
      </w:r>
      <w:r w:rsidRPr="00D106AF">
        <w:t>thanh toán giỏ hàng sản phẩm.</w:t>
      </w:r>
    </w:p>
    <w:p w:rsidR="007F14BF" w:rsidRPr="00D106AF" w:rsidRDefault="007F14BF" w:rsidP="00144B3B">
      <w:pPr>
        <w:pStyle w:val="Nidungvnbn"/>
        <w:numPr>
          <w:ilvl w:val="0"/>
          <w:numId w:val="30"/>
        </w:numPr>
      </w:pPr>
      <w:r w:rsidRPr="00D106AF">
        <w:rPr>
          <w:u w:val="single"/>
        </w:rPr>
        <w:t>Tiền điều kiện</w:t>
      </w:r>
      <w:r w:rsidRPr="00D106AF">
        <w:t>: khách hàng đã chọn sản phẩm vào giỏ hàng.</w:t>
      </w:r>
    </w:p>
    <w:p w:rsidR="007F14BF" w:rsidRPr="00A803A3" w:rsidRDefault="007F14BF" w:rsidP="00144B3B">
      <w:pPr>
        <w:pStyle w:val="Nidungvnbn"/>
        <w:numPr>
          <w:ilvl w:val="0"/>
          <w:numId w:val="30"/>
        </w:numPr>
        <w:rPr>
          <w:u w:val="single"/>
        </w:rPr>
      </w:pPr>
      <w:r w:rsidRPr="00A803A3">
        <w:rPr>
          <w:u w:val="single"/>
        </w:rPr>
        <w:t>Luồng sự kiện chính:</w:t>
      </w:r>
    </w:p>
    <w:p w:rsidR="007F14BF" w:rsidRPr="00D106AF" w:rsidRDefault="007F14BF" w:rsidP="00701401">
      <w:pPr>
        <w:pStyle w:val="Nidungvnbn"/>
        <w:ind w:left="720"/>
      </w:pPr>
      <w:r w:rsidRPr="00D106AF">
        <w:t>1.</w:t>
      </w:r>
      <w:r w:rsidR="00821984" w:rsidRPr="00D106AF">
        <w:t xml:space="preserve"> </w:t>
      </w:r>
      <w:r w:rsidRPr="00D106AF">
        <w:t>Khách hàng nhấn thanh toán để tạo đơn hàng.</w:t>
      </w:r>
    </w:p>
    <w:p w:rsidR="007F14BF" w:rsidRPr="00D106AF" w:rsidRDefault="007F14BF" w:rsidP="00701401">
      <w:pPr>
        <w:pStyle w:val="Nidungvnbn"/>
        <w:ind w:left="720"/>
      </w:pPr>
      <w:r w:rsidRPr="00D106AF">
        <w:t>2.</w:t>
      </w:r>
      <w:r w:rsidR="00821984" w:rsidRPr="00D106AF">
        <w:t xml:space="preserve"> </w:t>
      </w:r>
      <w:r w:rsidRPr="00D106AF">
        <w:t>Form thanh toán xuất hiện, hệ thống hi</w:t>
      </w:r>
      <w:r w:rsidR="00821984" w:rsidRPr="00D106AF">
        <w:t xml:space="preserve">ển thị đơn hàng và một số thông </w:t>
      </w:r>
      <w:r w:rsidRPr="00D106AF">
        <w:t>tin mặc định của đơn hàng.</w:t>
      </w:r>
    </w:p>
    <w:p w:rsidR="007F14BF" w:rsidRPr="00D106AF" w:rsidRDefault="00701401" w:rsidP="00701401">
      <w:pPr>
        <w:pStyle w:val="Nidungvnbn"/>
        <w:ind w:left="720"/>
      </w:pPr>
      <w:r>
        <w:t xml:space="preserve">3. </w:t>
      </w:r>
      <w:r w:rsidR="007F14BF" w:rsidRPr="00D106AF">
        <w:t>Khách hàng nhập tiếp các thông tin: họ tên, số tài khoản, phương thức</w:t>
      </w:r>
      <w:r w:rsidR="00821984" w:rsidRPr="00D106AF">
        <w:t xml:space="preserve"> </w:t>
      </w:r>
      <w:r w:rsidR="007F14BF" w:rsidRPr="00D106AF">
        <w:t>thanh toán, địa chỉ giao hàng, thời gian giao hàng, địa chỉ email để hoàn</w:t>
      </w:r>
      <w:r w:rsidR="00821984" w:rsidRPr="00D106AF">
        <w:t xml:space="preserve"> </w:t>
      </w:r>
      <w:r w:rsidR="007F14BF" w:rsidRPr="00D106AF">
        <w:t>thành đơn hàng</w:t>
      </w:r>
      <w:r w:rsidR="00AB006A" w:rsidRPr="00D106AF">
        <w:t>.</w:t>
      </w:r>
    </w:p>
    <w:p w:rsidR="007F14BF" w:rsidRPr="00D106AF" w:rsidRDefault="00701401" w:rsidP="00701401">
      <w:pPr>
        <w:pStyle w:val="Nidungvnbn"/>
        <w:ind w:left="720"/>
      </w:pPr>
      <w:r>
        <w:t xml:space="preserve">4. </w:t>
      </w:r>
      <w:r w:rsidR="007F14BF" w:rsidRPr="00D106AF">
        <w:t>Chọn gửi đơn hàng. Nếu đơn hàng đã nhập đúng thì thực hiện bước 5.</w:t>
      </w:r>
      <w:r w:rsidR="00821984" w:rsidRPr="00D106AF">
        <w:t xml:space="preserve"> </w:t>
      </w:r>
      <w:r w:rsidR="007F14BF" w:rsidRPr="00D106AF">
        <w:t>Nếu sai thì thực hiện luồng sự kiện rẽ nhánh A1</w:t>
      </w:r>
      <w:r w:rsidR="00AB006A" w:rsidRPr="00D106AF">
        <w:t>.</w:t>
      </w:r>
    </w:p>
    <w:p w:rsidR="007F14BF" w:rsidRPr="00D106AF" w:rsidRDefault="007F14BF" w:rsidP="00701401">
      <w:pPr>
        <w:pStyle w:val="Nidungvnbn"/>
        <w:ind w:left="720"/>
      </w:pPr>
      <w:r w:rsidRPr="00D106AF">
        <w:lastRenderedPageBreak/>
        <w:t>5.</w:t>
      </w:r>
      <w:r w:rsidR="00C20CA2" w:rsidRPr="00D106AF">
        <w:t xml:space="preserve"> </w:t>
      </w:r>
      <w:r w:rsidRPr="00D106AF">
        <w:t>Hệ thống kiểm tra số tài khoản của khách hàng và p</w:t>
      </w:r>
      <w:r w:rsidR="00C20CA2" w:rsidRPr="00D106AF">
        <w:t xml:space="preserve">hương thức thanh </w:t>
      </w:r>
      <w:r w:rsidRPr="00D106AF">
        <w:t>toán. Nếu hợp lệ thì thực hiện bước 6. Nếu sai</w:t>
      </w:r>
      <w:r w:rsidR="00C20CA2" w:rsidRPr="00D106AF">
        <w:t xml:space="preserve"> thì thực hiện luồng sự kiện rẽ </w:t>
      </w:r>
      <w:r w:rsidRPr="00D106AF">
        <w:t>nhánh A2</w:t>
      </w:r>
      <w:r w:rsidR="00AB006A" w:rsidRPr="00D106AF">
        <w:t>.</w:t>
      </w:r>
    </w:p>
    <w:p w:rsidR="007F14BF" w:rsidRPr="00D106AF" w:rsidRDefault="007F14BF" w:rsidP="00701401">
      <w:pPr>
        <w:pStyle w:val="Nidungvnbn"/>
        <w:ind w:left="720"/>
      </w:pPr>
      <w:r w:rsidRPr="00D106AF">
        <w:t>6.</w:t>
      </w:r>
      <w:r w:rsidR="00C20CA2" w:rsidRPr="00D106AF">
        <w:t xml:space="preserve"> </w:t>
      </w:r>
      <w:r w:rsidRPr="00D106AF">
        <w:t>Hệ thống thông báo giao dịch thành công.</w:t>
      </w:r>
    </w:p>
    <w:p w:rsidR="007F14BF" w:rsidRPr="00D106AF" w:rsidRDefault="007F14BF" w:rsidP="00701401">
      <w:pPr>
        <w:pStyle w:val="Nidungvnbn"/>
        <w:ind w:left="720"/>
      </w:pPr>
      <w:r w:rsidRPr="00D106AF">
        <w:t>7.</w:t>
      </w:r>
      <w:r w:rsidR="00C20CA2" w:rsidRPr="00D106AF">
        <w:t xml:space="preserve"> </w:t>
      </w:r>
      <w:r w:rsidRPr="00D106AF">
        <w:t>U</w:t>
      </w:r>
      <w:r w:rsidR="00CD7482" w:rsidRPr="00D106AF">
        <w:t xml:space="preserve">se </w:t>
      </w:r>
      <w:r w:rsidRPr="00D106AF">
        <w:t>C</w:t>
      </w:r>
      <w:r w:rsidR="00CD7482" w:rsidRPr="00D106AF">
        <w:t>ase</w:t>
      </w:r>
      <w:r w:rsidRPr="00D106AF">
        <w:t xml:space="preserve"> kết thúc</w:t>
      </w:r>
      <w:r w:rsidR="00AB006A" w:rsidRPr="00D106AF">
        <w:t>.</w:t>
      </w:r>
    </w:p>
    <w:p w:rsidR="007F14BF" w:rsidRPr="00483DC9" w:rsidRDefault="007F14BF" w:rsidP="00144B3B">
      <w:pPr>
        <w:pStyle w:val="Nidungvnbn"/>
        <w:numPr>
          <w:ilvl w:val="0"/>
          <w:numId w:val="34"/>
        </w:numPr>
        <w:rPr>
          <w:u w:val="single"/>
        </w:rPr>
      </w:pPr>
      <w:r w:rsidRPr="00483DC9">
        <w:rPr>
          <w:u w:val="single"/>
        </w:rPr>
        <w:t>Luồng sự kiện rẽ nhánh</w:t>
      </w:r>
      <w:r w:rsidR="00483DC9">
        <w:rPr>
          <w:u w:val="single"/>
        </w:rPr>
        <w:t>:</w:t>
      </w:r>
    </w:p>
    <w:p w:rsidR="007F14BF" w:rsidRPr="00D106AF" w:rsidRDefault="007F14BF" w:rsidP="00144B3B">
      <w:pPr>
        <w:pStyle w:val="Nidungvnbn"/>
      </w:pPr>
      <w:r w:rsidRPr="00D106AF">
        <w:rPr>
          <w:u w:val="single"/>
        </w:rPr>
        <w:t>Luồng nhánh A1</w:t>
      </w:r>
      <w:r w:rsidRPr="00D106AF">
        <w:t>: đơn hàng nhập sai</w:t>
      </w:r>
      <w:r w:rsidR="00AB006A" w:rsidRPr="00D106AF">
        <w:t>.</w:t>
      </w:r>
    </w:p>
    <w:p w:rsidR="007F14BF" w:rsidRPr="00D106AF" w:rsidRDefault="007F14BF" w:rsidP="004145B7">
      <w:pPr>
        <w:pStyle w:val="Nidungvnbn"/>
        <w:ind w:left="720"/>
      </w:pPr>
      <w:r w:rsidRPr="00D106AF">
        <w:t>1.</w:t>
      </w:r>
      <w:r w:rsidR="002C41D4" w:rsidRPr="00D106AF">
        <w:t xml:space="preserve"> </w:t>
      </w:r>
      <w:r w:rsidRPr="00D106AF">
        <w:t>Hệ thống thông báo việc tạo đơn hàng không thành công</w:t>
      </w:r>
    </w:p>
    <w:p w:rsidR="007F14BF" w:rsidRPr="00D106AF" w:rsidRDefault="007F14BF" w:rsidP="004145B7">
      <w:pPr>
        <w:pStyle w:val="Nidungvnbn"/>
        <w:ind w:left="720"/>
      </w:pPr>
      <w:r w:rsidRPr="00D106AF">
        <w:t>2.</w:t>
      </w:r>
      <w:r w:rsidR="002C41D4" w:rsidRPr="00D106AF">
        <w:t xml:space="preserve"> </w:t>
      </w:r>
      <w:r w:rsidRPr="00D106AF">
        <w:t>Hệ thống hiển thị lại form nhập thông tin và các trường nhập sai</w:t>
      </w:r>
    </w:p>
    <w:p w:rsidR="007F14BF" w:rsidRPr="00D106AF" w:rsidRDefault="007F14BF" w:rsidP="004145B7">
      <w:pPr>
        <w:pStyle w:val="Nidungvnbn"/>
        <w:ind w:left="720"/>
      </w:pPr>
      <w:r w:rsidRPr="00D106AF">
        <w:t>3.</w:t>
      </w:r>
      <w:r w:rsidR="002C41D4" w:rsidRPr="00D106AF">
        <w:t xml:space="preserve"> </w:t>
      </w:r>
      <w:r w:rsidRPr="00D106AF">
        <w:t>Khách hàng nhập lại thông ti</w:t>
      </w:r>
      <w:r w:rsidR="002C41D4" w:rsidRPr="00D106AF">
        <w:t xml:space="preserve">n, nếu muốn ngưng giao dịch thì </w:t>
      </w:r>
      <w:r w:rsidRPr="00D106AF">
        <w:t>thực hiện luồng sự kiện rẽ nhánh A3.</w:t>
      </w:r>
    </w:p>
    <w:p w:rsidR="007F14BF" w:rsidRPr="00D106AF" w:rsidRDefault="007F14BF" w:rsidP="004145B7">
      <w:pPr>
        <w:pStyle w:val="Nidungvnbn"/>
        <w:ind w:left="720"/>
      </w:pPr>
      <w:r w:rsidRPr="00D106AF">
        <w:t>4.</w:t>
      </w:r>
      <w:r w:rsidR="002C41D4" w:rsidRPr="00D106AF">
        <w:t xml:space="preserve"> </w:t>
      </w:r>
      <w:r w:rsidRPr="00D106AF">
        <w:t>Quay lại bước 4 của luồng sự kiện chính</w:t>
      </w:r>
      <w:r w:rsidR="00AB006A" w:rsidRPr="00D106AF">
        <w:t>.</w:t>
      </w:r>
    </w:p>
    <w:p w:rsidR="007F14BF" w:rsidRPr="00D106AF" w:rsidRDefault="007F14BF" w:rsidP="00144B3B">
      <w:pPr>
        <w:pStyle w:val="Nidungvnbn"/>
      </w:pPr>
      <w:r w:rsidRPr="00D106AF">
        <w:rPr>
          <w:u w:val="single"/>
        </w:rPr>
        <w:t>Luồng nhánh A2</w:t>
      </w:r>
      <w:r w:rsidRPr="00D106AF">
        <w:t>: tài khoản không hợp lệ</w:t>
      </w:r>
      <w:r w:rsidR="00AB006A" w:rsidRPr="00D106AF">
        <w:t>.</w:t>
      </w:r>
    </w:p>
    <w:p w:rsidR="007F14BF" w:rsidRPr="00D106AF" w:rsidRDefault="007F14BF" w:rsidP="00144B3B">
      <w:pPr>
        <w:pStyle w:val="Nidungvnbn"/>
        <w:numPr>
          <w:ilvl w:val="0"/>
          <w:numId w:val="35"/>
        </w:numPr>
      </w:pPr>
      <w:r w:rsidRPr="00D106AF">
        <w:t>Hệ thống thông báo phương thức thanh toán và tài khoản</w:t>
      </w:r>
      <w:r w:rsidR="005E3BF9" w:rsidRPr="00D106AF">
        <w:t xml:space="preserve"> </w:t>
      </w:r>
      <w:r w:rsidRPr="00D106AF">
        <w:t>của khách hàng không hợp lệ.</w:t>
      </w:r>
    </w:p>
    <w:p w:rsidR="007F14BF" w:rsidRPr="00D106AF" w:rsidRDefault="007F14BF" w:rsidP="00144B3B">
      <w:pPr>
        <w:pStyle w:val="Nidungvnbn"/>
        <w:numPr>
          <w:ilvl w:val="0"/>
          <w:numId w:val="35"/>
        </w:numPr>
      </w:pPr>
      <w:r w:rsidRPr="00D106AF">
        <w:t>Khách hàng nhập lại thông tin nếu muốn tiếp tục mua</w:t>
      </w:r>
      <w:r w:rsidR="005E3BF9" w:rsidRPr="00D106AF">
        <w:t xml:space="preserve"> </w:t>
      </w:r>
      <w:r w:rsidRPr="00D106AF">
        <w:t>hàng, nếu muốn ngưng giao dịch thì thực hiện luồng sự kiện rẽ nhánh A3.</w:t>
      </w:r>
    </w:p>
    <w:p w:rsidR="007F14BF" w:rsidRPr="00D106AF" w:rsidRDefault="007F14BF" w:rsidP="00144B3B">
      <w:pPr>
        <w:pStyle w:val="Nidungvnbn"/>
        <w:numPr>
          <w:ilvl w:val="0"/>
          <w:numId w:val="35"/>
        </w:numPr>
      </w:pPr>
      <w:r w:rsidRPr="00D106AF">
        <w:t>Quay lại bước 4 của luồng sự kiện chính.</w:t>
      </w:r>
    </w:p>
    <w:p w:rsidR="007F14BF" w:rsidRPr="00D106AF" w:rsidRDefault="007F14BF" w:rsidP="00144B3B">
      <w:pPr>
        <w:pStyle w:val="Nidungvnbn"/>
      </w:pPr>
      <w:r w:rsidRPr="00D106AF">
        <w:rPr>
          <w:u w:val="single"/>
        </w:rPr>
        <w:t>Luồng nhánh A3</w:t>
      </w:r>
      <w:r w:rsidRPr="00D106AF">
        <w:t>: khách hàng hủy đơn hàng</w:t>
      </w:r>
      <w:r w:rsidR="00AB006A" w:rsidRPr="00D106AF">
        <w:t>.</w:t>
      </w:r>
    </w:p>
    <w:p w:rsidR="007F14BF" w:rsidRPr="00D106AF" w:rsidRDefault="007F14BF" w:rsidP="00BB0573">
      <w:pPr>
        <w:pStyle w:val="Nidungvnbn"/>
        <w:ind w:left="720"/>
      </w:pPr>
      <w:r w:rsidRPr="00D106AF">
        <w:t>1.</w:t>
      </w:r>
      <w:r w:rsidR="005E3BF9" w:rsidRPr="00D106AF">
        <w:t xml:space="preserve"> </w:t>
      </w:r>
      <w:r w:rsidRPr="00D106AF">
        <w:t>Khách hàng nhấn huỷ bỏ đơn hàng</w:t>
      </w:r>
      <w:r w:rsidR="00AB006A" w:rsidRPr="00D106AF">
        <w:t>.</w:t>
      </w:r>
    </w:p>
    <w:p w:rsidR="007F14BF" w:rsidRPr="00D106AF" w:rsidRDefault="007F14BF" w:rsidP="00BB0573">
      <w:pPr>
        <w:pStyle w:val="Nidungvnbn"/>
        <w:ind w:left="720"/>
      </w:pPr>
      <w:r w:rsidRPr="00D106AF">
        <w:t>2.</w:t>
      </w:r>
      <w:r w:rsidR="008826C3" w:rsidRPr="00D106AF">
        <w:t xml:space="preserve"> </w:t>
      </w:r>
      <w:r w:rsidRPr="00D106AF">
        <w:t>Hệ thống hiển thị các sản phẩm để khách hàng thực hiện</w:t>
      </w:r>
      <w:r w:rsidR="008826C3" w:rsidRPr="00D106AF">
        <w:t xml:space="preserve"> </w:t>
      </w:r>
      <w:r w:rsidRPr="00D106AF">
        <w:t>giao dịch mới</w:t>
      </w:r>
      <w:r w:rsidR="00AB006A" w:rsidRPr="00D106AF">
        <w:t>.</w:t>
      </w:r>
    </w:p>
    <w:p w:rsidR="007F14BF" w:rsidRPr="00D106AF" w:rsidRDefault="00BB0573" w:rsidP="00BB0573">
      <w:pPr>
        <w:pStyle w:val="Nidungvnbn"/>
        <w:ind w:left="1080" w:firstLine="0"/>
      </w:pPr>
      <w:r>
        <w:t xml:space="preserve">      3. </w:t>
      </w:r>
      <w:r w:rsidR="007F14BF" w:rsidRPr="00D106AF">
        <w:t>U</w:t>
      </w:r>
      <w:r w:rsidR="00CD7482" w:rsidRPr="00D106AF">
        <w:t xml:space="preserve">se </w:t>
      </w:r>
      <w:r w:rsidR="007F14BF" w:rsidRPr="00D106AF">
        <w:t>C</w:t>
      </w:r>
      <w:r w:rsidR="00CD7482" w:rsidRPr="00D106AF">
        <w:t>ase</w:t>
      </w:r>
      <w:r w:rsidR="007F14BF" w:rsidRPr="00D106AF">
        <w:t xml:space="preserve"> kết thúc</w:t>
      </w:r>
      <w:r w:rsidR="00AB006A" w:rsidRPr="00D106AF">
        <w:t>.</w:t>
      </w:r>
    </w:p>
    <w:p w:rsidR="00CB5F64" w:rsidRPr="00D106AF" w:rsidRDefault="007F14BF" w:rsidP="00144B3B">
      <w:pPr>
        <w:pStyle w:val="Nidungvnbn"/>
        <w:numPr>
          <w:ilvl w:val="0"/>
          <w:numId w:val="34"/>
        </w:numPr>
      </w:pPr>
      <w:r w:rsidRPr="00D106AF">
        <w:rPr>
          <w:u w:val="single"/>
        </w:rPr>
        <w:t>Hậu điều kiện</w:t>
      </w:r>
      <w:r w:rsidRPr="00D106AF">
        <w:t>: đơn hàng được gửi.</w:t>
      </w:r>
    </w:p>
    <w:p w:rsidR="00CB5F64" w:rsidRPr="00D106AF" w:rsidRDefault="00CB5F64" w:rsidP="00CB5F64"/>
    <w:p w:rsidR="00CB5F64" w:rsidRPr="00D106AF" w:rsidRDefault="002D1B2E" w:rsidP="002D1B2E">
      <w:pPr>
        <w:pStyle w:val="Tiumccp1"/>
      </w:pPr>
      <w:bookmarkStart w:id="48" w:name="_Toc26871944"/>
      <w:r w:rsidRPr="00D106AF">
        <w:t>3.5. Hệ thống tiếp nhận và xử lý đơn hàng</w:t>
      </w:r>
      <w:bookmarkEnd w:id="48"/>
    </w:p>
    <w:p w:rsidR="002D1B2E" w:rsidRPr="00D106AF" w:rsidRDefault="002D1B2E" w:rsidP="002D1B2E">
      <w:pPr>
        <w:pStyle w:val="Tiumccp1"/>
        <w:ind w:left="284"/>
      </w:pPr>
      <w:bookmarkStart w:id="49" w:name="_Toc26871945"/>
      <w:r w:rsidRPr="00D106AF">
        <w:t>3.5.1. Đặc tả U</w:t>
      </w:r>
      <w:r w:rsidR="00CD7482" w:rsidRPr="00D106AF">
        <w:t xml:space="preserve">se </w:t>
      </w:r>
      <w:r w:rsidRPr="00D106AF">
        <w:t>C tiếp nhận đơn hàng</w:t>
      </w:r>
      <w:bookmarkEnd w:id="49"/>
    </w:p>
    <w:p w:rsidR="002D1B2E" w:rsidRPr="00D106AF" w:rsidRDefault="002D1B2E" w:rsidP="00144B3B">
      <w:pPr>
        <w:pStyle w:val="Nidungvnbn"/>
        <w:numPr>
          <w:ilvl w:val="0"/>
          <w:numId w:val="34"/>
        </w:numPr>
      </w:pPr>
      <w:r w:rsidRPr="00D106AF">
        <w:rPr>
          <w:u w:val="single"/>
        </w:rPr>
        <w:t>Tác nhân</w:t>
      </w:r>
      <w:r w:rsidRPr="00D106AF">
        <w:t>: người quản lý</w:t>
      </w:r>
      <w:r w:rsidR="00AB006A" w:rsidRPr="00D106AF">
        <w:t>.</w:t>
      </w:r>
    </w:p>
    <w:p w:rsidR="002D1B2E" w:rsidRPr="00D106AF" w:rsidRDefault="002D1B2E" w:rsidP="00144B3B">
      <w:pPr>
        <w:pStyle w:val="Nidungvnbn"/>
        <w:numPr>
          <w:ilvl w:val="0"/>
          <w:numId w:val="34"/>
        </w:numPr>
      </w:pPr>
      <w:r w:rsidRPr="00D106AF">
        <w:rPr>
          <w:u w:val="single"/>
        </w:rPr>
        <w:t>Mô tả</w:t>
      </w:r>
      <w:r w:rsidRPr="00D106AF">
        <w:t>: U</w:t>
      </w:r>
      <w:r w:rsidR="00CD7482" w:rsidRPr="00D106AF">
        <w:t xml:space="preserve">se </w:t>
      </w:r>
      <w:r w:rsidRPr="00D106AF">
        <w:t>C</w:t>
      </w:r>
      <w:r w:rsidR="00CD7482" w:rsidRPr="00D106AF">
        <w:t>ase</w:t>
      </w:r>
      <w:r w:rsidRPr="00D106AF">
        <w:t xml:space="preserve"> cho phép người quản lý nhận các thông tin về đơn </w:t>
      </w:r>
      <w:r w:rsidR="00E60E36" w:rsidRPr="00D106AF">
        <w:t xml:space="preserve">hàng của </w:t>
      </w:r>
      <w:r w:rsidRPr="00D106AF">
        <w:t>khách hàng</w:t>
      </w:r>
      <w:r w:rsidR="00AB006A" w:rsidRPr="00D106AF">
        <w:t>.</w:t>
      </w:r>
    </w:p>
    <w:p w:rsidR="002D1B2E" w:rsidRPr="00D106AF" w:rsidRDefault="002D1B2E" w:rsidP="00144B3B">
      <w:pPr>
        <w:pStyle w:val="Nidungvnbn"/>
        <w:numPr>
          <w:ilvl w:val="0"/>
          <w:numId w:val="34"/>
        </w:numPr>
      </w:pPr>
      <w:r w:rsidRPr="00D106AF">
        <w:rPr>
          <w:u w:val="single"/>
        </w:rPr>
        <w:t>Tiền điều kiện</w:t>
      </w:r>
      <w:r w:rsidRPr="00D106AF">
        <w:t>: đơn hàng đã được tạo ra</w:t>
      </w:r>
      <w:r w:rsidR="00AB006A" w:rsidRPr="00D106AF">
        <w:t>.</w:t>
      </w:r>
    </w:p>
    <w:p w:rsidR="002D1B2E" w:rsidRPr="00D106AF" w:rsidRDefault="002D1B2E" w:rsidP="00144B3B">
      <w:pPr>
        <w:pStyle w:val="Nidungvnbn"/>
        <w:numPr>
          <w:ilvl w:val="0"/>
          <w:numId w:val="34"/>
        </w:numPr>
      </w:pPr>
      <w:r w:rsidRPr="00D106AF">
        <w:lastRenderedPageBreak/>
        <w:t>Luồng sự kiện chính:</w:t>
      </w:r>
    </w:p>
    <w:p w:rsidR="002D1B2E" w:rsidRPr="00D106AF" w:rsidRDefault="002D1B2E" w:rsidP="00144B3B">
      <w:pPr>
        <w:pStyle w:val="Nidungvnbn"/>
      </w:pPr>
      <w:r w:rsidRPr="00D106AF">
        <w:t>1. Hệ thống thông báo có đơn hàng mới</w:t>
      </w:r>
      <w:r w:rsidR="00AB006A" w:rsidRPr="00D106AF">
        <w:t>.</w:t>
      </w:r>
    </w:p>
    <w:p w:rsidR="002D1B2E" w:rsidRPr="00D106AF" w:rsidRDefault="002D1B2E" w:rsidP="00144B3B">
      <w:pPr>
        <w:pStyle w:val="Nidungvnbn"/>
      </w:pPr>
      <w:r w:rsidRPr="00D106AF">
        <w:t>2. Người quản lý chọn xem đơn hàng mới</w:t>
      </w:r>
      <w:r w:rsidR="00AB006A" w:rsidRPr="00D106AF">
        <w:t>.</w:t>
      </w:r>
    </w:p>
    <w:p w:rsidR="002D1B2E" w:rsidRPr="00D106AF" w:rsidRDefault="002D1B2E" w:rsidP="00144B3B">
      <w:pPr>
        <w:pStyle w:val="Nidungvnbn"/>
      </w:pPr>
      <w:r w:rsidRPr="00D106AF">
        <w:t>3. Hệ thống hiển thị thông tin về đơn hàng mà người quản lý muốn xem.</w:t>
      </w:r>
    </w:p>
    <w:p w:rsidR="002D1B2E" w:rsidRPr="00D106AF" w:rsidRDefault="002D1B2E" w:rsidP="00144B3B">
      <w:pPr>
        <w:pStyle w:val="Nidungvnbn"/>
      </w:pPr>
      <w:r w:rsidRPr="00D106AF">
        <w:t>4. Người quản lý xem các yêu cầu của đơn hàng.</w:t>
      </w:r>
    </w:p>
    <w:p w:rsidR="002D1B2E" w:rsidRPr="00D106AF" w:rsidRDefault="002D1B2E" w:rsidP="00144B3B">
      <w:pPr>
        <w:pStyle w:val="Nidungvnbn"/>
      </w:pPr>
      <w:r w:rsidRPr="00D106AF">
        <w:t>5. Use Case kết thúc</w:t>
      </w:r>
      <w:r w:rsidR="00AB006A" w:rsidRPr="00D106AF">
        <w:t>.</w:t>
      </w:r>
    </w:p>
    <w:p w:rsidR="002D1B2E" w:rsidRPr="00D106AF" w:rsidRDefault="003F7D5B" w:rsidP="003F7D5B">
      <w:pPr>
        <w:pStyle w:val="Tiumccp1"/>
      </w:pPr>
      <w:bookmarkStart w:id="50" w:name="_Toc26871946"/>
      <w:r w:rsidRPr="00D106AF">
        <w:t>3</w:t>
      </w:r>
      <w:r w:rsidR="002D1B2E" w:rsidRPr="00D106AF">
        <w:t>.5.2. Đặc tả U</w:t>
      </w:r>
      <w:r w:rsidR="00C40F4C" w:rsidRPr="00D106AF">
        <w:t xml:space="preserve">se </w:t>
      </w:r>
      <w:r w:rsidR="002D1B2E" w:rsidRPr="00D106AF">
        <w:t>C</w:t>
      </w:r>
      <w:r w:rsidR="00C40F4C" w:rsidRPr="00D106AF">
        <w:t>ase</w:t>
      </w:r>
      <w:r w:rsidR="002D1B2E" w:rsidRPr="00D106AF">
        <w:t xml:space="preserve"> giao cho nhân viên thực hiện</w:t>
      </w:r>
      <w:bookmarkEnd w:id="50"/>
    </w:p>
    <w:p w:rsidR="002D1B2E" w:rsidRPr="00D106AF" w:rsidRDefault="002D1B2E" w:rsidP="00144B3B">
      <w:pPr>
        <w:pStyle w:val="Nidungvnbn"/>
        <w:numPr>
          <w:ilvl w:val="0"/>
          <w:numId w:val="36"/>
        </w:numPr>
      </w:pPr>
      <w:r w:rsidRPr="00D106AF">
        <w:rPr>
          <w:u w:val="single"/>
        </w:rPr>
        <w:t>Tác nhân</w:t>
      </w:r>
      <w:r w:rsidRPr="00D106AF">
        <w:t>: người quản lý</w:t>
      </w:r>
      <w:r w:rsidR="00AB006A" w:rsidRPr="00D106AF">
        <w:t>.</w:t>
      </w:r>
    </w:p>
    <w:p w:rsidR="002D1B2E" w:rsidRPr="00D106AF" w:rsidRDefault="002D1B2E" w:rsidP="00144B3B">
      <w:pPr>
        <w:pStyle w:val="Nidungvnbn"/>
        <w:numPr>
          <w:ilvl w:val="0"/>
          <w:numId w:val="36"/>
        </w:numPr>
      </w:pPr>
      <w:r w:rsidRPr="00D106AF">
        <w:rPr>
          <w:u w:val="single"/>
        </w:rPr>
        <w:t>Mô tả</w:t>
      </w:r>
      <w:r w:rsidRPr="00D106AF">
        <w:t>: U</w:t>
      </w:r>
      <w:r w:rsidR="00C40F4C" w:rsidRPr="00D106AF">
        <w:t xml:space="preserve">se </w:t>
      </w:r>
      <w:r w:rsidRPr="00D106AF">
        <w:t>C</w:t>
      </w:r>
      <w:r w:rsidR="00C40F4C" w:rsidRPr="00D106AF">
        <w:t>ase</w:t>
      </w:r>
      <w:r w:rsidRPr="00D106AF">
        <w:t xml:space="preserve"> cho phép người </w:t>
      </w:r>
      <w:r w:rsidR="003F7D5B" w:rsidRPr="00D106AF">
        <w:t xml:space="preserve">quản lý giao đơn hàng của khách </w:t>
      </w:r>
      <w:r w:rsidRPr="00D106AF">
        <w:t>hàng cho nhân viên thực hiện</w:t>
      </w:r>
      <w:r w:rsidR="00AB006A" w:rsidRPr="00D106AF">
        <w:t>.</w:t>
      </w:r>
    </w:p>
    <w:p w:rsidR="002D1B2E" w:rsidRPr="00D106AF" w:rsidRDefault="002D1B2E" w:rsidP="00144B3B">
      <w:pPr>
        <w:pStyle w:val="Nidungvnbn"/>
        <w:numPr>
          <w:ilvl w:val="0"/>
          <w:numId w:val="36"/>
        </w:numPr>
      </w:pPr>
      <w:r w:rsidRPr="00D106AF">
        <w:rPr>
          <w:u w:val="single"/>
        </w:rPr>
        <w:t>Tiền điều kiện</w:t>
      </w:r>
      <w:r w:rsidRPr="00D106AF">
        <w:t>: người quản lý đã tiếp nhận đơn hàng</w:t>
      </w:r>
      <w:r w:rsidR="00AB006A" w:rsidRPr="00D106AF">
        <w:t>.</w:t>
      </w:r>
    </w:p>
    <w:p w:rsidR="002D1B2E" w:rsidRPr="002D082C" w:rsidRDefault="002D1B2E" w:rsidP="00144B3B">
      <w:pPr>
        <w:pStyle w:val="Nidungvnbn"/>
        <w:numPr>
          <w:ilvl w:val="0"/>
          <w:numId w:val="36"/>
        </w:numPr>
        <w:rPr>
          <w:u w:val="single"/>
        </w:rPr>
      </w:pPr>
      <w:r w:rsidRPr="002D082C">
        <w:rPr>
          <w:u w:val="single"/>
        </w:rPr>
        <w:t>Luồng sự kiện chính:</w:t>
      </w:r>
    </w:p>
    <w:p w:rsidR="002D1B2E" w:rsidRPr="00D106AF" w:rsidRDefault="002D1B2E" w:rsidP="005C0FA1">
      <w:pPr>
        <w:pStyle w:val="Nidungvnbn"/>
        <w:ind w:left="720"/>
      </w:pPr>
      <w:r w:rsidRPr="00D106AF">
        <w:t>1.</w:t>
      </w:r>
      <w:r w:rsidR="003F7D5B" w:rsidRPr="00D106AF">
        <w:t xml:space="preserve"> </w:t>
      </w:r>
      <w:r w:rsidRPr="00D106AF">
        <w:t>Người quản lý chọn nhân viên để thực hiện đơn hàng</w:t>
      </w:r>
      <w:r w:rsidR="00AB006A" w:rsidRPr="00D106AF">
        <w:t>.</w:t>
      </w:r>
    </w:p>
    <w:p w:rsidR="002D1B2E" w:rsidRPr="00D106AF" w:rsidRDefault="002D1B2E" w:rsidP="005C0FA1">
      <w:pPr>
        <w:pStyle w:val="Nidungvnbn"/>
        <w:ind w:left="720"/>
      </w:pPr>
      <w:r w:rsidRPr="00D106AF">
        <w:t>2.</w:t>
      </w:r>
      <w:r w:rsidR="003F7D5B" w:rsidRPr="00D106AF">
        <w:t xml:space="preserve"> </w:t>
      </w:r>
      <w:r w:rsidRPr="00D106AF">
        <w:t>Giao đơn hàng cho nhân viên</w:t>
      </w:r>
      <w:r w:rsidR="00AB006A" w:rsidRPr="00D106AF">
        <w:t>.</w:t>
      </w:r>
    </w:p>
    <w:p w:rsidR="002D1B2E" w:rsidRPr="00D106AF" w:rsidRDefault="002D1B2E" w:rsidP="005C0FA1">
      <w:pPr>
        <w:pStyle w:val="Nidungvnbn"/>
        <w:ind w:left="720"/>
      </w:pPr>
      <w:r w:rsidRPr="00D106AF">
        <w:t>3.</w:t>
      </w:r>
      <w:r w:rsidR="003F7D5B" w:rsidRPr="00D106AF">
        <w:t xml:space="preserve"> </w:t>
      </w:r>
      <w:r w:rsidRPr="00D106AF">
        <w:t>Chờ thông tin phải hồi từ nhân viên</w:t>
      </w:r>
      <w:r w:rsidR="00AB006A" w:rsidRPr="00D106AF">
        <w:t>.</w:t>
      </w:r>
    </w:p>
    <w:p w:rsidR="002D1B2E" w:rsidRPr="00D106AF" w:rsidRDefault="002D1B2E" w:rsidP="005C0FA1">
      <w:pPr>
        <w:pStyle w:val="Nidungvnbn"/>
        <w:ind w:left="720"/>
      </w:pPr>
      <w:r w:rsidRPr="00D106AF">
        <w:t>4.</w:t>
      </w:r>
      <w:r w:rsidR="003F7D5B" w:rsidRPr="00D106AF">
        <w:t xml:space="preserve"> </w:t>
      </w:r>
      <w:r w:rsidRPr="00D106AF">
        <w:t>Nếu nhân viên chấp nhận chuyển hàng thì thay đổi tình trạng của đơn hàng sang đã được nhân viên tiếp nhận. Nếu không chấp nhận thì thực hiện luồng sự kiện rẽ nhánh A1.</w:t>
      </w:r>
    </w:p>
    <w:p w:rsidR="002D1B2E" w:rsidRPr="00D106AF" w:rsidRDefault="005C0FA1" w:rsidP="005C0FA1">
      <w:pPr>
        <w:pStyle w:val="Nidungvnbn"/>
        <w:ind w:left="1080" w:firstLine="0"/>
      </w:pPr>
      <w:r>
        <w:t xml:space="preserve">     5. </w:t>
      </w:r>
      <w:r w:rsidR="002D1B2E" w:rsidRPr="00D106AF">
        <w:t>U</w:t>
      </w:r>
      <w:r w:rsidR="00C40F4C" w:rsidRPr="00D106AF">
        <w:t xml:space="preserve">se </w:t>
      </w:r>
      <w:r w:rsidR="002D1B2E" w:rsidRPr="00D106AF">
        <w:t>C</w:t>
      </w:r>
      <w:r w:rsidR="00C40F4C" w:rsidRPr="00D106AF">
        <w:t>ase</w:t>
      </w:r>
      <w:r w:rsidR="002D1B2E" w:rsidRPr="00D106AF">
        <w:t xml:space="preserve"> kết thúc</w:t>
      </w:r>
      <w:r w:rsidR="00AB006A" w:rsidRPr="00D106AF">
        <w:t>.</w:t>
      </w:r>
    </w:p>
    <w:p w:rsidR="002D1B2E" w:rsidRPr="00F77D55" w:rsidRDefault="002D1B2E" w:rsidP="00144B3B">
      <w:pPr>
        <w:pStyle w:val="Nidungvnbn"/>
        <w:numPr>
          <w:ilvl w:val="0"/>
          <w:numId w:val="37"/>
        </w:numPr>
        <w:rPr>
          <w:u w:val="single"/>
        </w:rPr>
      </w:pPr>
      <w:r w:rsidRPr="00F77D55">
        <w:rPr>
          <w:u w:val="single"/>
        </w:rPr>
        <w:t>Luồng sự kiện rẽ nhánh:</w:t>
      </w:r>
    </w:p>
    <w:p w:rsidR="002D1B2E" w:rsidRPr="00F77D55" w:rsidRDefault="002D1B2E" w:rsidP="00144B3B">
      <w:pPr>
        <w:pStyle w:val="Nidungvnbn"/>
        <w:rPr>
          <w:u w:val="single"/>
        </w:rPr>
      </w:pPr>
      <w:r w:rsidRPr="00F77D55">
        <w:rPr>
          <w:u w:val="single"/>
        </w:rPr>
        <w:t>Luồng nhánh A1:</w:t>
      </w:r>
    </w:p>
    <w:p w:rsidR="002D1B2E" w:rsidRPr="00D106AF" w:rsidRDefault="002D1B2E" w:rsidP="00F77D55">
      <w:pPr>
        <w:pStyle w:val="Nidungvnbn"/>
        <w:ind w:left="720"/>
      </w:pPr>
      <w:r w:rsidRPr="00D106AF">
        <w:t>1.</w:t>
      </w:r>
      <w:r w:rsidR="00EF3F4B" w:rsidRPr="00D106AF">
        <w:t xml:space="preserve"> </w:t>
      </w:r>
      <w:r w:rsidRPr="00D106AF">
        <w:t>Người quản lý chọn nhân viên khác để tiếp nhận đơn hàng.</w:t>
      </w:r>
    </w:p>
    <w:p w:rsidR="002D1B2E" w:rsidRPr="00D106AF" w:rsidRDefault="002D1B2E" w:rsidP="00F77D55">
      <w:pPr>
        <w:pStyle w:val="Nidungvnbn"/>
        <w:ind w:left="720"/>
      </w:pPr>
      <w:r w:rsidRPr="00D106AF">
        <w:t>2.</w:t>
      </w:r>
      <w:r w:rsidR="00EF3F4B" w:rsidRPr="00D106AF">
        <w:t xml:space="preserve"> </w:t>
      </w:r>
      <w:r w:rsidRPr="00D106AF">
        <w:t>Giao đơn hàng cho nhân viên mới.</w:t>
      </w:r>
    </w:p>
    <w:p w:rsidR="002D1B2E" w:rsidRPr="00D106AF" w:rsidRDefault="002D1B2E" w:rsidP="00F77D55">
      <w:pPr>
        <w:pStyle w:val="Nidungvnbn"/>
        <w:ind w:left="720"/>
      </w:pPr>
      <w:r w:rsidRPr="00D106AF">
        <w:t>3.</w:t>
      </w:r>
      <w:r w:rsidR="00EF3F4B" w:rsidRPr="00D106AF">
        <w:t xml:space="preserve"> </w:t>
      </w:r>
      <w:r w:rsidRPr="00D106AF">
        <w:t>Trở lại bước 3 của luồng sự kiện chính.</w:t>
      </w:r>
    </w:p>
    <w:p w:rsidR="002D1B2E" w:rsidRPr="00D106AF" w:rsidRDefault="00A65052" w:rsidP="00A65052">
      <w:pPr>
        <w:pStyle w:val="Tiumccp1"/>
      </w:pPr>
      <w:bookmarkStart w:id="51" w:name="_Toc26871947"/>
      <w:r w:rsidRPr="00D106AF">
        <w:t>3</w:t>
      </w:r>
      <w:r w:rsidR="002D1B2E" w:rsidRPr="00D106AF">
        <w:t xml:space="preserve">.5.3. Đặc tả </w:t>
      </w:r>
      <w:r w:rsidR="00C40F4C" w:rsidRPr="00D106AF">
        <w:t>USE CASE</w:t>
      </w:r>
      <w:r w:rsidR="002D1B2E" w:rsidRPr="00D106AF">
        <w:t xml:space="preserve"> nhận đơn hàng và giao hàng</w:t>
      </w:r>
      <w:bookmarkEnd w:id="51"/>
    </w:p>
    <w:p w:rsidR="002D1B2E" w:rsidRPr="00D106AF" w:rsidRDefault="002D1B2E" w:rsidP="00144B3B">
      <w:pPr>
        <w:pStyle w:val="Nidungvnbn"/>
        <w:numPr>
          <w:ilvl w:val="0"/>
          <w:numId w:val="37"/>
        </w:numPr>
      </w:pPr>
      <w:r w:rsidRPr="005703CF">
        <w:rPr>
          <w:u w:val="single"/>
        </w:rPr>
        <w:t>Tác nhân</w:t>
      </w:r>
      <w:r w:rsidRPr="00D106AF">
        <w:t>: nhân viên</w:t>
      </w:r>
      <w:r w:rsidR="00AB006A" w:rsidRPr="00D106AF">
        <w:t>.</w:t>
      </w:r>
    </w:p>
    <w:p w:rsidR="002D1B2E" w:rsidRPr="00D106AF" w:rsidRDefault="002D1B2E" w:rsidP="005703CF">
      <w:pPr>
        <w:pStyle w:val="Nidungvnbn"/>
        <w:numPr>
          <w:ilvl w:val="0"/>
          <w:numId w:val="37"/>
        </w:numPr>
      </w:pPr>
      <w:r w:rsidRPr="005703CF">
        <w:rPr>
          <w:u w:val="single"/>
        </w:rPr>
        <w:t>Mô tả</w:t>
      </w:r>
      <w:r w:rsidRPr="00D106AF">
        <w:t xml:space="preserve">: </w:t>
      </w:r>
      <w:r w:rsidR="00C40F4C" w:rsidRPr="00D106AF">
        <w:t>USE CASE</w:t>
      </w:r>
      <w:r w:rsidRPr="00D106AF">
        <w:t xml:space="preserve"> cho phép nhân viên nhận đơn hàng và thực hiện</w:t>
      </w:r>
      <w:r w:rsidR="00AB006A" w:rsidRPr="00D106AF">
        <w:t>.</w:t>
      </w:r>
      <w:r w:rsidR="005703CF">
        <w:t xml:space="preserve"> </w:t>
      </w:r>
      <w:r w:rsidRPr="00D106AF">
        <w:t>giao hàng theo yêu cầu đơn hàng người quản lý giao.</w:t>
      </w:r>
    </w:p>
    <w:p w:rsidR="002D1B2E" w:rsidRPr="00D106AF" w:rsidRDefault="002D1B2E" w:rsidP="00144B3B">
      <w:pPr>
        <w:pStyle w:val="Nidungvnbn"/>
        <w:numPr>
          <w:ilvl w:val="0"/>
          <w:numId w:val="37"/>
        </w:numPr>
      </w:pPr>
      <w:r w:rsidRPr="005703CF">
        <w:rPr>
          <w:u w:val="single"/>
        </w:rPr>
        <w:t>Tiền điều kiện:</w:t>
      </w:r>
      <w:r w:rsidRPr="00D106AF">
        <w:t xml:space="preserve"> người quản lý đã giao đơn hàng</w:t>
      </w:r>
      <w:r w:rsidR="00AB006A" w:rsidRPr="00D106AF">
        <w:t>.</w:t>
      </w:r>
    </w:p>
    <w:p w:rsidR="002D1B2E" w:rsidRPr="005703CF" w:rsidRDefault="002D1B2E" w:rsidP="00144B3B">
      <w:pPr>
        <w:pStyle w:val="Nidungvnbn"/>
        <w:numPr>
          <w:ilvl w:val="0"/>
          <w:numId w:val="37"/>
        </w:numPr>
        <w:rPr>
          <w:u w:val="single"/>
        </w:rPr>
      </w:pPr>
      <w:r w:rsidRPr="005703CF">
        <w:rPr>
          <w:u w:val="single"/>
        </w:rPr>
        <w:lastRenderedPageBreak/>
        <w:t>Luồng sự kiện chính:</w:t>
      </w:r>
    </w:p>
    <w:p w:rsidR="002D1B2E" w:rsidRPr="00D106AF" w:rsidRDefault="002D1B2E" w:rsidP="00204256">
      <w:pPr>
        <w:pStyle w:val="Nidungvnbn"/>
        <w:ind w:left="1440"/>
      </w:pPr>
      <w:r w:rsidRPr="00D106AF">
        <w:t>1.</w:t>
      </w:r>
      <w:r w:rsidR="00A65052" w:rsidRPr="00D106AF">
        <w:t xml:space="preserve"> </w:t>
      </w:r>
      <w:r w:rsidRPr="00D106AF">
        <w:t>Nhân viên nhận được đơn hàng cần phải thực hiện</w:t>
      </w:r>
      <w:r w:rsidR="00AB006A" w:rsidRPr="00D106AF">
        <w:t>.</w:t>
      </w:r>
    </w:p>
    <w:p w:rsidR="002D1B2E" w:rsidRPr="00D106AF" w:rsidRDefault="002D1B2E" w:rsidP="00204256">
      <w:pPr>
        <w:pStyle w:val="Nidungvnbn"/>
        <w:ind w:left="1440"/>
      </w:pPr>
      <w:r w:rsidRPr="00D106AF">
        <w:t>2.</w:t>
      </w:r>
      <w:r w:rsidR="00A65052" w:rsidRPr="00D106AF">
        <w:t xml:space="preserve"> </w:t>
      </w:r>
      <w:r w:rsidRPr="00D106AF">
        <w:t>Nếu thực hiện giao hàng được thì tiế</w:t>
      </w:r>
      <w:r w:rsidR="00A65052" w:rsidRPr="00D106AF">
        <w:t xml:space="preserve">n hành giao hàng và chuyển sang </w:t>
      </w:r>
      <w:r w:rsidRPr="00D106AF">
        <w:t>bước 3. Nếu không thì thực hiện luồng sự kiện rẽ nhánh A1.</w:t>
      </w:r>
    </w:p>
    <w:p w:rsidR="002D1B2E" w:rsidRPr="00D106AF" w:rsidRDefault="002D1B2E" w:rsidP="00204256">
      <w:pPr>
        <w:pStyle w:val="Nidungvnbn"/>
        <w:ind w:left="1440"/>
      </w:pPr>
      <w:r w:rsidRPr="00D106AF">
        <w:t>3.</w:t>
      </w:r>
      <w:r w:rsidR="00A65052" w:rsidRPr="00D106AF">
        <w:t xml:space="preserve"> </w:t>
      </w:r>
      <w:r w:rsidRPr="00D106AF">
        <w:t>Thay đổi trạng thái của đơn hàng</w:t>
      </w:r>
      <w:r w:rsidR="00AB006A" w:rsidRPr="00D106AF">
        <w:t>.</w:t>
      </w:r>
    </w:p>
    <w:p w:rsidR="002D1B2E" w:rsidRPr="00D106AF" w:rsidRDefault="002D1B2E" w:rsidP="00204256">
      <w:pPr>
        <w:pStyle w:val="Nidungvnbn"/>
        <w:ind w:left="1440"/>
      </w:pPr>
      <w:r w:rsidRPr="00D106AF">
        <w:t>4.</w:t>
      </w:r>
      <w:r w:rsidR="00A65052" w:rsidRPr="00D106AF">
        <w:t xml:space="preserve"> </w:t>
      </w:r>
      <w:r w:rsidRPr="00D106AF">
        <w:t>Gởi thông tin phản hồi, đơn hàng giao thành công.</w:t>
      </w:r>
    </w:p>
    <w:p w:rsidR="002D1B2E" w:rsidRPr="00D106AF" w:rsidRDefault="002D1B2E" w:rsidP="00204256">
      <w:pPr>
        <w:pStyle w:val="Nidungvnbn"/>
        <w:ind w:left="1440"/>
      </w:pPr>
      <w:r w:rsidRPr="00D106AF">
        <w:t>5.</w:t>
      </w:r>
      <w:r w:rsidR="00A65052" w:rsidRPr="00D106AF">
        <w:t xml:space="preserve"> </w:t>
      </w:r>
      <w:r w:rsidRPr="00D106AF">
        <w:t>U</w:t>
      </w:r>
      <w:r w:rsidR="00A65052" w:rsidRPr="00D106AF">
        <w:t xml:space="preserve">se </w:t>
      </w:r>
      <w:r w:rsidRPr="00D106AF">
        <w:t>C</w:t>
      </w:r>
      <w:r w:rsidR="00A65052" w:rsidRPr="00D106AF">
        <w:t>ase</w:t>
      </w:r>
      <w:r w:rsidRPr="00D106AF">
        <w:t xml:space="preserve"> kết thúc</w:t>
      </w:r>
      <w:r w:rsidR="00AB006A" w:rsidRPr="00D106AF">
        <w:t>.</w:t>
      </w:r>
    </w:p>
    <w:p w:rsidR="002D1B2E" w:rsidRPr="007545C5" w:rsidRDefault="002D1B2E" w:rsidP="00144B3B">
      <w:pPr>
        <w:pStyle w:val="Nidungvnbn"/>
        <w:numPr>
          <w:ilvl w:val="0"/>
          <w:numId w:val="38"/>
        </w:numPr>
        <w:rPr>
          <w:u w:val="single"/>
        </w:rPr>
      </w:pPr>
      <w:r w:rsidRPr="007545C5">
        <w:rPr>
          <w:u w:val="single"/>
        </w:rPr>
        <w:t>Luồng sự kiện rẽ nhánh:</w:t>
      </w:r>
    </w:p>
    <w:p w:rsidR="002D1B2E" w:rsidRPr="00D106AF" w:rsidRDefault="002D1B2E" w:rsidP="00144B3B">
      <w:pPr>
        <w:pStyle w:val="Nidungvnbn"/>
      </w:pPr>
      <w:r w:rsidRPr="00D106AF">
        <w:rPr>
          <w:u w:val="single"/>
        </w:rPr>
        <w:t>Luồng nhánh A1</w:t>
      </w:r>
      <w:r w:rsidRPr="00D106AF">
        <w:t>: không thực hiện được việc giao hàng</w:t>
      </w:r>
    </w:p>
    <w:p w:rsidR="002D1B2E" w:rsidRPr="00D106AF" w:rsidRDefault="002D1B2E" w:rsidP="003F6918">
      <w:pPr>
        <w:pStyle w:val="Nidungvnbn"/>
        <w:ind w:left="720"/>
      </w:pPr>
      <w:r w:rsidRPr="00D106AF">
        <w:t>1.</w:t>
      </w:r>
      <w:r w:rsidR="00A65052" w:rsidRPr="00D106AF">
        <w:t xml:space="preserve"> </w:t>
      </w:r>
      <w:r w:rsidRPr="00D106AF">
        <w:t>Gửi thông tin không thưc hiện được đơn hàng cho người quản lý.</w:t>
      </w:r>
    </w:p>
    <w:p w:rsidR="002D1B2E" w:rsidRPr="00D106AF" w:rsidRDefault="002D1B2E" w:rsidP="003F6918">
      <w:pPr>
        <w:pStyle w:val="Nidungvnbn"/>
        <w:ind w:left="720"/>
      </w:pPr>
      <w:r w:rsidRPr="00D106AF">
        <w:t>2.</w:t>
      </w:r>
      <w:r w:rsidR="00A65052" w:rsidRPr="00D106AF">
        <w:t xml:space="preserve"> </w:t>
      </w:r>
      <w:r w:rsidRPr="00D106AF">
        <w:t>U</w:t>
      </w:r>
      <w:r w:rsidR="00A65052" w:rsidRPr="00D106AF">
        <w:t xml:space="preserve">se </w:t>
      </w:r>
      <w:r w:rsidRPr="00D106AF">
        <w:t>C</w:t>
      </w:r>
      <w:r w:rsidR="00A65052" w:rsidRPr="00D106AF">
        <w:t>ase</w:t>
      </w:r>
      <w:r w:rsidRPr="00D106AF">
        <w:t xml:space="preserve"> kết thúc</w:t>
      </w:r>
      <w:r w:rsidR="00AB006A" w:rsidRPr="00D106AF">
        <w:t>.</w:t>
      </w:r>
    </w:p>
    <w:p w:rsidR="002D1B2E" w:rsidRPr="00D106AF" w:rsidRDefault="0001020E" w:rsidP="0001020E">
      <w:pPr>
        <w:pStyle w:val="Tiumccp2"/>
      </w:pPr>
      <w:bookmarkStart w:id="52" w:name="_Toc26871948"/>
      <w:r w:rsidRPr="00D106AF">
        <w:t>3</w:t>
      </w:r>
      <w:r w:rsidR="002D1B2E" w:rsidRPr="00D106AF">
        <w:t xml:space="preserve">.5.4. Đặc tả </w:t>
      </w:r>
      <w:r w:rsidR="00C40F4C" w:rsidRPr="00D106AF">
        <w:t>USE CASE</w:t>
      </w:r>
      <w:r w:rsidR="002D1B2E" w:rsidRPr="00D106AF">
        <w:t xml:space="preserve"> báo cáo kết quả</w:t>
      </w:r>
      <w:bookmarkEnd w:id="52"/>
    </w:p>
    <w:p w:rsidR="002D1B2E" w:rsidRPr="00D106AF" w:rsidRDefault="002D1B2E" w:rsidP="00144B3B">
      <w:pPr>
        <w:pStyle w:val="Nidungvnbn"/>
        <w:numPr>
          <w:ilvl w:val="0"/>
          <w:numId w:val="38"/>
        </w:numPr>
      </w:pPr>
      <w:r w:rsidRPr="00D106AF">
        <w:rPr>
          <w:u w:val="single"/>
        </w:rPr>
        <w:t>Tác nhân</w:t>
      </w:r>
      <w:r w:rsidRPr="00D106AF">
        <w:t>: nhân viên</w:t>
      </w:r>
      <w:r w:rsidR="00AB006A" w:rsidRPr="00D106AF">
        <w:t>.</w:t>
      </w:r>
    </w:p>
    <w:p w:rsidR="002D1B2E" w:rsidRPr="00D106AF" w:rsidRDefault="002D1B2E" w:rsidP="00144B3B">
      <w:pPr>
        <w:pStyle w:val="Nidungvnbn"/>
        <w:numPr>
          <w:ilvl w:val="0"/>
          <w:numId w:val="38"/>
        </w:numPr>
      </w:pPr>
      <w:r w:rsidRPr="00D106AF">
        <w:rPr>
          <w:u w:val="single"/>
        </w:rPr>
        <w:t>Mô tả</w:t>
      </w:r>
      <w:r w:rsidRPr="00D106AF">
        <w:t xml:space="preserve">: </w:t>
      </w:r>
      <w:r w:rsidR="00C40F4C" w:rsidRPr="00D106AF">
        <w:t>USE CASE</w:t>
      </w:r>
      <w:r w:rsidRPr="00D106AF">
        <w:t xml:space="preserve"> cho phép nhân viên báo cáo kết quả của việc </w:t>
      </w:r>
      <w:r w:rsidR="0001020E" w:rsidRPr="00D106AF">
        <w:t xml:space="preserve">thực </w:t>
      </w:r>
      <w:r w:rsidRPr="00D106AF">
        <w:t>hiện đơn hàng cho người quản lý.</w:t>
      </w:r>
    </w:p>
    <w:p w:rsidR="002D1B2E" w:rsidRPr="00D106AF" w:rsidRDefault="002D1B2E" w:rsidP="00144B3B">
      <w:pPr>
        <w:pStyle w:val="Nidungvnbn"/>
        <w:numPr>
          <w:ilvl w:val="0"/>
          <w:numId w:val="38"/>
        </w:numPr>
      </w:pPr>
      <w:r w:rsidRPr="00D106AF">
        <w:rPr>
          <w:u w:val="single"/>
        </w:rPr>
        <w:t>Tiền điều kiện</w:t>
      </w:r>
      <w:r w:rsidRPr="00D106AF">
        <w:t>: đã thực hiện đơn hàng</w:t>
      </w:r>
      <w:r w:rsidR="00AB006A" w:rsidRPr="00D106AF">
        <w:t>.</w:t>
      </w:r>
    </w:p>
    <w:p w:rsidR="002D1B2E" w:rsidRPr="00D106AF" w:rsidRDefault="002D1B2E" w:rsidP="00144B3B">
      <w:pPr>
        <w:pStyle w:val="Nidungvnbn"/>
        <w:numPr>
          <w:ilvl w:val="0"/>
          <w:numId w:val="38"/>
        </w:numPr>
      </w:pPr>
      <w:r w:rsidRPr="00D106AF">
        <w:t>Luồng sự kiện chính</w:t>
      </w:r>
      <w:r w:rsidR="0001020E" w:rsidRPr="00D106AF">
        <w:t>:</w:t>
      </w:r>
    </w:p>
    <w:p w:rsidR="002D1B2E" w:rsidRPr="00D106AF" w:rsidRDefault="00320DEC" w:rsidP="0031049D">
      <w:pPr>
        <w:pStyle w:val="Nidungvnbn"/>
        <w:ind w:left="1080"/>
      </w:pPr>
      <w:r w:rsidRPr="00D106AF">
        <w:t>1</w:t>
      </w:r>
      <w:r w:rsidR="002D1B2E" w:rsidRPr="00D106AF">
        <w:t>.</w:t>
      </w:r>
      <w:r w:rsidR="0001020E" w:rsidRPr="00D106AF">
        <w:t xml:space="preserve"> </w:t>
      </w:r>
      <w:r w:rsidR="002D1B2E" w:rsidRPr="00D106AF">
        <w:t>Nhân viên chọn chức năng gửi báo cáo</w:t>
      </w:r>
      <w:r w:rsidR="00AB006A" w:rsidRPr="00D106AF">
        <w:t>.</w:t>
      </w:r>
    </w:p>
    <w:p w:rsidR="002D1B2E" w:rsidRPr="00D106AF" w:rsidRDefault="00320DEC" w:rsidP="0031049D">
      <w:pPr>
        <w:pStyle w:val="Nidungvnbn"/>
        <w:ind w:left="1080"/>
      </w:pPr>
      <w:r w:rsidRPr="00D106AF">
        <w:t>2</w:t>
      </w:r>
      <w:r w:rsidR="002D1B2E" w:rsidRPr="00D106AF">
        <w:t>.</w:t>
      </w:r>
      <w:r w:rsidR="0001020E" w:rsidRPr="00D106AF">
        <w:t xml:space="preserve"> </w:t>
      </w:r>
      <w:r w:rsidR="002D1B2E" w:rsidRPr="00D106AF">
        <w:t>Form gửi báo cáo xuất hiện, nhân viên</w:t>
      </w:r>
      <w:r w:rsidR="0001020E" w:rsidRPr="00D106AF">
        <w:t xml:space="preserve"> nhập thông tin cần báo cáo, ví </w:t>
      </w:r>
      <w:r w:rsidR="002D1B2E" w:rsidRPr="00D106AF">
        <w:t>dụ như đơn hàng không thực hiện được, tên nhân viên thực hiện, …</w:t>
      </w:r>
    </w:p>
    <w:p w:rsidR="002D1B2E" w:rsidRPr="00D106AF" w:rsidRDefault="00320DEC" w:rsidP="0031049D">
      <w:pPr>
        <w:pStyle w:val="Nidungvnbn"/>
        <w:ind w:left="1080"/>
      </w:pPr>
      <w:r w:rsidRPr="00D106AF">
        <w:t>3</w:t>
      </w:r>
      <w:r w:rsidR="002D1B2E" w:rsidRPr="00D106AF">
        <w:t>.</w:t>
      </w:r>
      <w:r w:rsidR="0001020E" w:rsidRPr="00D106AF">
        <w:t xml:space="preserve"> </w:t>
      </w:r>
      <w:r w:rsidR="002D1B2E" w:rsidRPr="00D106AF">
        <w:t>Gửi thông tin báo cáo</w:t>
      </w:r>
      <w:r w:rsidR="0001020E" w:rsidRPr="00D106AF">
        <w:t>.</w:t>
      </w:r>
    </w:p>
    <w:p w:rsidR="002D1B2E" w:rsidRPr="00D106AF" w:rsidRDefault="00320DEC" w:rsidP="0031049D">
      <w:pPr>
        <w:pStyle w:val="Nidungvnbn"/>
        <w:ind w:left="1080"/>
      </w:pPr>
      <w:r w:rsidRPr="00D106AF">
        <w:t>4</w:t>
      </w:r>
      <w:r w:rsidR="002D1B2E" w:rsidRPr="00D106AF">
        <w:t>.</w:t>
      </w:r>
      <w:r w:rsidR="0001020E" w:rsidRPr="00D106AF">
        <w:t xml:space="preserve"> </w:t>
      </w:r>
      <w:r w:rsidR="002D1B2E" w:rsidRPr="00D106AF">
        <w:t>Nếu gửi thành công thì thực hiện bư</w:t>
      </w:r>
      <w:r w:rsidR="0001020E" w:rsidRPr="00D106AF">
        <w:t xml:space="preserve">ớc 5. Không thành công thì thực </w:t>
      </w:r>
      <w:r w:rsidR="002D1B2E" w:rsidRPr="00D106AF">
        <w:t>hiện luồng sự kiện rẽ nhánh A1</w:t>
      </w:r>
      <w:r w:rsidR="0001020E" w:rsidRPr="00D106AF">
        <w:t>.</w:t>
      </w:r>
    </w:p>
    <w:p w:rsidR="002D1B2E" w:rsidRPr="00D106AF" w:rsidRDefault="00320DEC" w:rsidP="0031049D">
      <w:pPr>
        <w:pStyle w:val="Nidungvnbn"/>
        <w:ind w:left="1080"/>
      </w:pPr>
      <w:r w:rsidRPr="00D106AF">
        <w:t>5</w:t>
      </w:r>
      <w:r w:rsidR="002D1B2E" w:rsidRPr="00D106AF">
        <w:t>.</w:t>
      </w:r>
      <w:r w:rsidRPr="00D106AF">
        <w:t xml:space="preserve"> </w:t>
      </w:r>
      <w:r w:rsidR="002D1B2E" w:rsidRPr="00D106AF">
        <w:t>Hệ thống thông báo đã gửi thành công</w:t>
      </w:r>
      <w:r w:rsidR="00AB006A" w:rsidRPr="00D106AF">
        <w:t>.</w:t>
      </w:r>
    </w:p>
    <w:p w:rsidR="002D1B2E" w:rsidRPr="00D106AF" w:rsidRDefault="00320DEC" w:rsidP="0031049D">
      <w:pPr>
        <w:pStyle w:val="Nidungvnbn"/>
        <w:ind w:left="1080"/>
      </w:pPr>
      <w:r w:rsidRPr="00D106AF">
        <w:t>6</w:t>
      </w:r>
      <w:r w:rsidR="002D1B2E" w:rsidRPr="00D106AF">
        <w:t>.</w:t>
      </w:r>
      <w:r w:rsidRPr="00D106AF">
        <w:t xml:space="preserve"> </w:t>
      </w:r>
      <w:r w:rsidR="00C40F4C" w:rsidRPr="00D106AF">
        <w:t>USE CASE</w:t>
      </w:r>
      <w:r w:rsidR="002D1B2E" w:rsidRPr="00D106AF">
        <w:t xml:space="preserve"> kết thúc.</w:t>
      </w:r>
    </w:p>
    <w:p w:rsidR="002D1B2E" w:rsidRPr="008227B6" w:rsidRDefault="002D1B2E" w:rsidP="00144B3B">
      <w:pPr>
        <w:pStyle w:val="Nidungvnbn"/>
        <w:numPr>
          <w:ilvl w:val="0"/>
          <w:numId w:val="39"/>
        </w:numPr>
        <w:rPr>
          <w:u w:val="single"/>
        </w:rPr>
      </w:pPr>
      <w:r w:rsidRPr="008227B6">
        <w:rPr>
          <w:u w:val="single"/>
        </w:rPr>
        <w:t>Luồng sự kiện rẽ nhánh A1:</w:t>
      </w:r>
    </w:p>
    <w:p w:rsidR="002D1B2E" w:rsidRPr="00D106AF" w:rsidRDefault="00320DEC" w:rsidP="006C6F1B">
      <w:pPr>
        <w:pStyle w:val="Nidungvnbn"/>
        <w:ind w:left="1149"/>
      </w:pPr>
      <w:r w:rsidRPr="00D106AF">
        <w:t>1</w:t>
      </w:r>
      <w:r w:rsidR="002D1B2E" w:rsidRPr="00D106AF">
        <w:t>.</w:t>
      </w:r>
      <w:r w:rsidRPr="00D106AF">
        <w:t xml:space="preserve"> </w:t>
      </w:r>
      <w:r w:rsidR="002D1B2E" w:rsidRPr="00D106AF">
        <w:t>Hệ thống thông báo việc gửi báo cáo không thành công</w:t>
      </w:r>
      <w:r w:rsidR="00AB006A" w:rsidRPr="00D106AF">
        <w:t>.</w:t>
      </w:r>
    </w:p>
    <w:p w:rsidR="002D1B2E" w:rsidRPr="00D106AF" w:rsidRDefault="00320DEC" w:rsidP="006C6F1B">
      <w:pPr>
        <w:pStyle w:val="Nidungvnbn"/>
        <w:ind w:left="1149"/>
      </w:pPr>
      <w:r w:rsidRPr="00D106AF">
        <w:t>2</w:t>
      </w:r>
      <w:r w:rsidR="002D1B2E" w:rsidRPr="00D106AF">
        <w:t>.</w:t>
      </w:r>
      <w:r w:rsidRPr="00D106AF">
        <w:t xml:space="preserve"> </w:t>
      </w:r>
      <w:r w:rsidR="002D1B2E" w:rsidRPr="00D106AF">
        <w:t xml:space="preserve">Nếu nhân viên chọn gửi lại thì quay lại bước 2 của luồng sự kiện chính, nếu chọn hủy bỏ thì </w:t>
      </w:r>
      <w:r w:rsidR="00C40F4C" w:rsidRPr="00D106AF">
        <w:t>USE CASE</w:t>
      </w:r>
      <w:r w:rsidR="002D1B2E" w:rsidRPr="00D106AF">
        <w:t xml:space="preserve"> kết thúc.</w:t>
      </w:r>
    </w:p>
    <w:p w:rsidR="002D1B2E" w:rsidRPr="00D106AF" w:rsidRDefault="002D1B2E" w:rsidP="00144B3B">
      <w:pPr>
        <w:pStyle w:val="Nidungvnbn"/>
        <w:numPr>
          <w:ilvl w:val="0"/>
          <w:numId w:val="39"/>
        </w:numPr>
      </w:pPr>
      <w:r w:rsidRPr="00D106AF">
        <w:rPr>
          <w:u w:val="single"/>
        </w:rPr>
        <w:lastRenderedPageBreak/>
        <w:t>Hậu điều kiện</w:t>
      </w:r>
      <w:r w:rsidRPr="00D106AF">
        <w:t>: thông tin báo cáo được gửi đến người quản lý</w:t>
      </w:r>
      <w:r w:rsidR="00AB006A" w:rsidRPr="00D106AF">
        <w:t>.</w:t>
      </w:r>
    </w:p>
    <w:p w:rsidR="002D1B2E" w:rsidRPr="00D106AF" w:rsidRDefault="007C2E1E" w:rsidP="007C2E1E">
      <w:pPr>
        <w:pStyle w:val="Tiumccp1"/>
      </w:pPr>
      <w:bookmarkStart w:id="53" w:name="_Toc26871949"/>
      <w:r w:rsidRPr="00D106AF">
        <w:t>3</w:t>
      </w:r>
      <w:r w:rsidR="002D1B2E" w:rsidRPr="00D106AF">
        <w:t>.6. Hệ thống bảo hành sản phẩm</w:t>
      </w:r>
      <w:bookmarkEnd w:id="53"/>
    </w:p>
    <w:p w:rsidR="002D1B2E" w:rsidRPr="00D106AF" w:rsidRDefault="007C2E1E" w:rsidP="007C2E1E">
      <w:pPr>
        <w:pStyle w:val="Tiumccp1"/>
        <w:ind w:firstLine="720"/>
      </w:pPr>
      <w:bookmarkStart w:id="54" w:name="_Toc26871950"/>
      <w:r w:rsidRPr="00D106AF">
        <w:t>3</w:t>
      </w:r>
      <w:r w:rsidR="002D1B2E" w:rsidRPr="00D106AF">
        <w:t xml:space="preserve">.6.1. Đặc tả </w:t>
      </w:r>
      <w:r w:rsidR="00C40F4C" w:rsidRPr="00D106AF">
        <w:t>USE CASE</w:t>
      </w:r>
      <w:r w:rsidR="002D1B2E" w:rsidRPr="00D106AF">
        <w:t xml:space="preserve"> yêu cầu bảo hành</w:t>
      </w:r>
      <w:bookmarkEnd w:id="54"/>
    </w:p>
    <w:p w:rsidR="002D1B2E" w:rsidRPr="00D106AF" w:rsidRDefault="002D1B2E" w:rsidP="00144B3B">
      <w:pPr>
        <w:pStyle w:val="Nidungvnbn"/>
        <w:numPr>
          <w:ilvl w:val="0"/>
          <w:numId w:val="39"/>
        </w:numPr>
      </w:pPr>
      <w:r w:rsidRPr="00D106AF">
        <w:rPr>
          <w:u w:val="single"/>
        </w:rPr>
        <w:t>Tác nhân:</w:t>
      </w:r>
      <w:r w:rsidRPr="00D106AF">
        <w:t xml:space="preserve"> khách hàng</w:t>
      </w:r>
      <w:r w:rsidR="003969C7" w:rsidRPr="00D106AF">
        <w:t>.</w:t>
      </w:r>
    </w:p>
    <w:p w:rsidR="002D1B2E" w:rsidRPr="00D106AF" w:rsidRDefault="002D1B2E" w:rsidP="00144B3B">
      <w:pPr>
        <w:pStyle w:val="Nidungvnbn"/>
        <w:numPr>
          <w:ilvl w:val="0"/>
          <w:numId w:val="39"/>
        </w:numPr>
      </w:pPr>
      <w:r w:rsidRPr="00D106AF">
        <w:rPr>
          <w:u w:val="single"/>
        </w:rPr>
        <w:t>Mô tả</w:t>
      </w:r>
      <w:r w:rsidRPr="00D106AF">
        <w:t xml:space="preserve">: </w:t>
      </w:r>
      <w:r w:rsidR="00C40F4C" w:rsidRPr="00D106AF">
        <w:t>USE CASE</w:t>
      </w:r>
      <w:r w:rsidRPr="00D106AF">
        <w:t xml:space="preserve"> cho phép khác</w:t>
      </w:r>
      <w:r w:rsidR="003969C7" w:rsidRPr="00D106AF">
        <w:t xml:space="preserve">h hàng gửi yêu cầu bảo hành đến </w:t>
      </w:r>
      <w:r w:rsidRPr="00D106AF">
        <w:t>nhà quản lý</w:t>
      </w:r>
      <w:r w:rsidR="00AB006A" w:rsidRPr="00D106AF">
        <w:t>.</w:t>
      </w:r>
    </w:p>
    <w:p w:rsidR="002D1B2E" w:rsidRPr="00D106AF" w:rsidRDefault="002D1B2E" w:rsidP="00144B3B">
      <w:pPr>
        <w:pStyle w:val="Nidungvnbn"/>
        <w:numPr>
          <w:ilvl w:val="0"/>
          <w:numId w:val="39"/>
        </w:numPr>
      </w:pPr>
      <w:r w:rsidRPr="00D106AF">
        <w:rPr>
          <w:u w:val="single"/>
        </w:rPr>
        <w:t>Tiền điều kiện</w:t>
      </w:r>
      <w:r w:rsidRPr="00D106AF">
        <w:t>: khách hàng có thiết bị cần được bảo hành</w:t>
      </w:r>
      <w:r w:rsidR="00AB006A" w:rsidRPr="00D106AF">
        <w:t>.</w:t>
      </w:r>
    </w:p>
    <w:p w:rsidR="002D1B2E" w:rsidRPr="00FF49F9" w:rsidRDefault="002D1B2E" w:rsidP="00144B3B">
      <w:pPr>
        <w:pStyle w:val="Nidungvnbn"/>
        <w:numPr>
          <w:ilvl w:val="0"/>
          <w:numId w:val="39"/>
        </w:numPr>
        <w:rPr>
          <w:u w:val="single"/>
        </w:rPr>
      </w:pPr>
      <w:r w:rsidRPr="00FF49F9">
        <w:rPr>
          <w:u w:val="single"/>
        </w:rPr>
        <w:t>Luồng sự kiện chính:</w:t>
      </w:r>
    </w:p>
    <w:p w:rsidR="002D1B2E" w:rsidRPr="00D106AF" w:rsidRDefault="003969C7" w:rsidP="00425325">
      <w:pPr>
        <w:pStyle w:val="Nidungvnbn"/>
        <w:ind w:left="1149"/>
      </w:pPr>
      <w:r w:rsidRPr="00D106AF">
        <w:t xml:space="preserve">1. </w:t>
      </w:r>
      <w:r w:rsidR="002D1B2E" w:rsidRPr="00D106AF">
        <w:t>Khách hàng chọn chức năng gửi yêu cầu bảo hành</w:t>
      </w:r>
      <w:r w:rsidR="00AB006A" w:rsidRPr="00D106AF">
        <w:t>.</w:t>
      </w:r>
    </w:p>
    <w:p w:rsidR="002D1B2E" w:rsidRPr="00D106AF" w:rsidRDefault="003969C7" w:rsidP="00425325">
      <w:pPr>
        <w:pStyle w:val="Nidungvnbn"/>
        <w:ind w:left="1149"/>
      </w:pPr>
      <w:r w:rsidRPr="00D106AF">
        <w:t xml:space="preserve">2. </w:t>
      </w:r>
      <w:r w:rsidR="002D1B2E" w:rsidRPr="00D106AF">
        <w:t>Form bảo hành xuất hiện</w:t>
      </w:r>
      <w:r w:rsidR="00AB006A" w:rsidRPr="00D106AF">
        <w:t>.</w:t>
      </w:r>
    </w:p>
    <w:p w:rsidR="002D1B2E" w:rsidRPr="00D106AF" w:rsidRDefault="003969C7" w:rsidP="00425325">
      <w:pPr>
        <w:pStyle w:val="Nidungvnbn"/>
        <w:ind w:left="1149"/>
      </w:pPr>
      <w:r w:rsidRPr="00D106AF">
        <w:t xml:space="preserve">3. </w:t>
      </w:r>
      <w:r w:rsidR="002D1B2E" w:rsidRPr="00D106AF">
        <w:t>Khách hàng nhập thông tin yêu cầu</w:t>
      </w:r>
      <w:r w:rsidR="00AB006A" w:rsidRPr="00D106AF">
        <w:t>.</w:t>
      </w:r>
    </w:p>
    <w:p w:rsidR="002D1B2E" w:rsidRPr="00D106AF" w:rsidRDefault="003969C7" w:rsidP="00425325">
      <w:pPr>
        <w:pStyle w:val="Nidungvnbn"/>
        <w:ind w:left="1149"/>
      </w:pPr>
      <w:r w:rsidRPr="00D106AF">
        <w:t xml:space="preserve">4. </w:t>
      </w:r>
      <w:r w:rsidR="002D1B2E" w:rsidRPr="00D106AF">
        <w:t>Kích nút gửi để gửi thông tin yêu cầu đến nhà quản lý</w:t>
      </w:r>
      <w:r w:rsidR="00AB006A" w:rsidRPr="00D106AF">
        <w:t>.</w:t>
      </w:r>
    </w:p>
    <w:p w:rsidR="002D1B2E" w:rsidRPr="00D106AF" w:rsidRDefault="003969C7" w:rsidP="00425325">
      <w:pPr>
        <w:pStyle w:val="Nidungvnbn"/>
        <w:ind w:left="1149"/>
      </w:pPr>
      <w:r w:rsidRPr="00D106AF">
        <w:t xml:space="preserve">4. </w:t>
      </w:r>
      <w:r w:rsidR="00C40F4C" w:rsidRPr="00D106AF">
        <w:t>USE CASE</w:t>
      </w:r>
      <w:r w:rsidR="002D1B2E" w:rsidRPr="00D106AF">
        <w:t xml:space="preserve"> kết thúc</w:t>
      </w:r>
      <w:r w:rsidR="00AB006A" w:rsidRPr="00D106AF">
        <w:t>.</w:t>
      </w:r>
    </w:p>
    <w:p w:rsidR="002D1B2E" w:rsidRPr="00D106AF" w:rsidRDefault="002D1B2E" w:rsidP="00144B3B">
      <w:pPr>
        <w:pStyle w:val="Nidungvnbn"/>
        <w:numPr>
          <w:ilvl w:val="0"/>
          <w:numId w:val="40"/>
        </w:numPr>
      </w:pPr>
      <w:r w:rsidRPr="00D106AF">
        <w:rPr>
          <w:u w:val="single"/>
        </w:rPr>
        <w:t>Hậu điều kiện</w:t>
      </w:r>
      <w:r w:rsidRPr="00D106AF">
        <w:t>: yêu cầu bảo hành đã được gửi cho cửa hàng.</w:t>
      </w:r>
    </w:p>
    <w:p w:rsidR="002D1B2E" w:rsidRPr="00D106AF" w:rsidRDefault="00B31053" w:rsidP="00B31053">
      <w:pPr>
        <w:pStyle w:val="Tiumccp2"/>
        <w:ind w:left="709"/>
      </w:pPr>
      <w:bookmarkStart w:id="55" w:name="_Toc26871951"/>
      <w:r w:rsidRPr="00D106AF">
        <w:t>3</w:t>
      </w:r>
      <w:r w:rsidR="002D1B2E" w:rsidRPr="00D106AF">
        <w:t xml:space="preserve">.6.2. Đặc tả </w:t>
      </w:r>
      <w:r w:rsidR="00C40F4C" w:rsidRPr="00D106AF">
        <w:t>USE CASE</w:t>
      </w:r>
      <w:r w:rsidR="002D1B2E" w:rsidRPr="00D106AF">
        <w:t xml:space="preserve"> nhận yêu cầu bảo hành</w:t>
      </w:r>
      <w:bookmarkEnd w:id="55"/>
    </w:p>
    <w:p w:rsidR="002D1B2E" w:rsidRPr="00D106AF" w:rsidRDefault="002D1B2E" w:rsidP="00144B3B">
      <w:pPr>
        <w:pStyle w:val="Nidungvnbn"/>
        <w:numPr>
          <w:ilvl w:val="0"/>
          <w:numId w:val="40"/>
        </w:numPr>
      </w:pPr>
      <w:r w:rsidRPr="00D106AF">
        <w:rPr>
          <w:u w:val="single"/>
        </w:rPr>
        <w:t>Tác nhân</w:t>
      </w:r>
      <w:r w:rsidRPr="00D106AF">
        <w:t>: nhà quản lý</w:t>
      </w:r>
      <w:r w:rsidR="00AB006A" w:rsidRPr="00D106AF">
        <w:t>.</w:t>
      </w:r>
    </w:p>
    <w:p w:rsidR="002D1B2E" w:rsidRPr="00D106AF" w:rsidRDefault="002D1B2E" w:rsidP="00144B3B">
      <w:pPr>
        <w:pStyle w:val="Nidungvnbn"/>
        <w:numPr>
          <w:ilvl w:val="0"/>
          <w:numId w:val="40"/>
        </w:numPr>
      </w:pPr>
      <w:r w:rsidRPr="00D106AF">
        <w:rPr>
          <w:u w:val="single"/>
        </w:rPr>
        <w:t>Mô tả</w:t>
      </w:r>
      <w:r w:rsidRPr="00D106AF">
        <w:t xml:space="preserve">: </w:t>
      </w:r>
      <w:r w:rsidR="00C40F4C" w:rsidRPr="00D106AF">
        <w:t>USE CASE</w:t>
      </w:r>
      <w:r w:rsidRPr="00D106AF">
        <w:t xml:space="preserve"> cho phép nhà quản lý nhận yêu cầu bảo hành</w:t>
      </w:r>
      <w:r w:rsidR="00AB006A" w:rsidRPr="00D106AF">
        <w:t>.</w:t>
      </w:r>
    </w:p>
    <w:p w:rsidR="002D1B2E" w:rsidRPr="00D106AF" w:rsidRDefault="002D1B2E" w:rsidP="00144B3B">
      <w:pPr>
        <w:pStyle w:val="Nidungvnbn"/>
        <w:numPr>
          <w:ilvl w:val="0"/>
          <w:numId w:val="40"/>
        </w:numPr>
      </w:pPr>
      <w:r w:rsidRPr="00D106AF">
        <w:rPr>
          <w:u w:val="single"/>
        </w:rPr>
        <w:t>Tiền điều kiện</w:t>
      </w:r>
      <w:r w:rsidRPr="00D106AF">
        <w:t>: có yêu cầu bảo hành của khách hàng gửi đến</w:t>
      </w:r>
      <w:r w:rsidR="00393735" w:rsidRPr="00D106AF">
        <w:t>.</w:t>
      </w:r>
    </w:p>
    <w:p w:rsidR="002D1B2E" w:rsidRPr="007A2BAA" w:rsidRDefault="002D1B2E" w:rsidP="00144B3B">
      <w:pPr>
        <w:pStyle w:val="Nidungvnbn"/>
        <w:numPr>
          <w:ilvl w:val="0"/>
          <w:numId w:val="40"/>
        </w:numPr>
        <w:rPr>
          <w:u w:val="single"/>
        </w:rPr>
      </w:pPr>
      <w:r w:rsidRPr="007A2BAA">
        <w:rPr>
          <w:u w:val="single"/>
        </w:rPr>
        <w:t>Luồng sự kiện chính:</w:t>
      </w:r>
    </w:p>
    <w:p w:rsidR="002D1B2E" w:rsidRPr="00D106AF" w:rsidRDefault="00393735" w:rsidP="007A2BAA">
      <w:pPr>
        <w:pStyle w:val="Nidungvnbn"/>
        <w:ind w:left="1080"/>
      </w:pPr>
      <w:r w:rsidRPr="00D106AF">
        <w:t xml:space="preserve">1. </w:t>
      </w:r>
      <w:r w:rsidR="002D1B2E" w:rsidRPr="00D106AF">
        <w:t>Nhà quản lý chọn chức năng nhận yêu cầu bảo hành</w:t>
      </w:r>
      <w:r w:rsidRPr="00D106AF">
        <w:t>.</w:t>
      </w:r>
    </w:p>
    <w:p w:rsidR="002D1B2E" w:rsidRPr="00D106AF" w:rsidRDefault="00393735" w:rsidP="007A2BAA">
      <w:pPr>
        <w:pStyle w:val="Nidungvnbn"/>
        <w:ind w:left="1080"/>
      </w:pPr>
      <w:r w:rsidRPr="00D106AF">
        <w:t xml:space="preserve">2. </w:t>
      </w:r>
      <w:r w:rsidR="002D1B2E" w:rsidRPr="00D106AF">
        <w:t>Form bảo hành xuất hiện</w:t>
      </w:r>
      <w:r w:rsidRPr="00D106AF">
        <w:t>.</w:t>
      </w:r>
    </w:p>
    <w:p w:rsidR="002D1B2E" w:rsidRPr="00D106AF" w:rsidRDefault="00393735" w:rsidP="007A2BAA">
      <w:pPr>
        <w:pStyle w:val="Nidungvnbn"/>
        <w:ind w:left="1080"/>
      </w:pPr>
      <w:r w:rsidRPr="00D106AF">
        <w:t xml:space="preserve">3. </w:t>
      </w:r>
      <w:r w:rsidR="002D1B2E" w:rsidRPr="00D106AF">
        <w:t>Nhà quản lý kiểm tra điều kiện bảo hành</w:t>
      </w:r>
      <w:r w:rsidRPr="00D106AF">
        <w:t>.</w:t>
      </w:r>
    </w:p>
    <w:p w:rsidR="002D1B2E" w:rsidRPr="00D106AF" w:rsidRDefault="00393735" w:rsidP="007A2BAA">
      <w:pPr>
        <w:pStyle w:val="Nidungvnbn"/>
        <w:ind w:left="1080"/>
      </w:pPr>
      <w:r w:rsidRPr="00D106AF">
        <w:t xml:space="preserve">4. </w:t>
      </w:r>
      <w:r w:rsidR="002D1B2E" w:rsidRPr="00D106AF">
        <w:t>Nhận yêu cầu</w:t>
      </w:r>
      <w:r w:rsidRPr="00D106AF">
        <w:t>.</w:t>
      </w:r>
    </w:p>
    <w:p w:rsidR="002D1B2E" w:rsidRPr="00D106AF" w:rsidRDefault="00393735" w:rsidP="007A2BAA">
      <w:pPr>
        <w:pStyle w:val="Nidungvnbn"/>
        <w:ind w:left="1080"/>
      </w:pPr>
      <w:r w:rsidRPr="00D106AF">
        <w:t xml:space="preserve">5. </w:t>
      </w:r>
      <w:r w:rsidR="00C40F4C" w:rsidRPr="00D106AF">
        <w:t>USE CASE</w:t>
      </w:r>
      <w:r w:rsidR="002D1B2E" w:rsidRPr="00D106AF">
        <w:t xml:space="preserve"> kết thúc</w:t>
      </w:r>
      <w:r w:rsidRPr="00D106AF">
        <w:t>.</w:t>
      </w:r>
    </w:p>
    <w:p w:rsidR="002D1B2E" w:rsidRPr="00D106AF" w:rsidRDefault="002D1B2E" w:rsidP="00144B3B">
      <w:pPr>
        <w:pStyle w:val="Nidungvnbn"/>
        <w:numPr>
          <w:ilvl w:val="0"/>
          <w:numId w:val="41"/>
        </w:numPr>
      </w:pPr>
      <w:r w:rsidRPr="00D106AF">
        <w:rPr>
          <w:u w:val="single"/>
        </w:rPr>
        <w:t>Hậu điều kiện</w:t>
      </w:r>
      <w:r w:rsidRPr="00D106AF">
        <w:t>: Yêu cầu bảo hành đã được nhận.</w:t>
      </w:r>
    </w:p>
    <w:p w:rsidR="002D1B2E" w:rsidRPr="00D106AF" w:rsidRDefault="00393735" w:rsidP="00393735">
      <w:pPr>
        <w:pStyle w:val="Tiumccp2"/>
        <w:ind w:firstLine="720"/>
      </w:pPr>
      <w:bookmarkStart w:id="56" w:name="_Toc26871952"/>
      <w:r w:rsidRPr="00D106AF">
        <w:t>3</w:t>
      </w:r>
      <w:r w:rsidR="002D1B2E" w:rsidRPr="00D106AF">
        <w:t xml:space="preserve">.6.3. Đặc tả </w:t>
      </w:r>
      <w:r w:rsidR="00C40F4C" w:rsidRPr="00D106AF">
        <w:t>USE CASE</w:t>
      </w:r>
      <w:r w:rsidR="002D1B2E" w:rsidRPr="00D106AF">
        <w:t xml:space="preserve"> giao cho nhân viên thực hiện</w:t>
      </w:r>
      <w:bookmarkEnd w:id="56"/>
    </w:p>
    <w:p w:rsidR="002D1B2E" w:rsidRPr="00D106AF" w:rsidRDefault="002D1B2E" w:rsidP="00144B3B">
      <w:pPr>
        <w:pStyle w:val="Nidungvnbn"/>
        <w:numPr>
          <w:ilvl w:val="0"/>
          <w:numId w:val="41"/>
        </w:numPr>
      </w:pPr>
      <w:r w:rsidRPr="00D106AF">
        <w:rPr>
          <w:u w:val="single"/>
        </w:rPr>
        <w:t>Tác nhân</w:t>
      </w:r>
      <w:r w:rsidRPr="00D106AF">
        <w:t>: nhà quản lý</w:t>
      </w:r>
      <w:r w:rsidR="00AB006A" w:rsidRPr="00D106AF">
        <w:t>.</w:t>
      </w:r>
    </w:p>
    <w:p w:rsidR="002D1B2E" w:rsidRPr="00D106AF" w:rsidRDefault="002D1B2E" w:rsidP="00144B3B">
      <w:pPr>
        <w:pStyle w:val="Nidungvnbn"/>
        <w:numPr>
          <w:ilvl w:val="0"/>
          <w:numId w:val="41"/>
        </w:numPr>
      </w:pPr>
      <w:r w:rsidRPr="00D106AF">
        <w:rPr>
          <w:u w:val="single"/>
        </w:rPr>
        <w:lastRenderedPageBreak/>
        <w:t>Mô tả</w:t>
      </w:r>
      <w:r w:rsidRPr="00D106AF">
        <w:t xml:space="preserve">: </w:t>
      </w:r>
      <w:r w:rsidR="00C40F4C" w:rsidRPr="00D106AF">
        <w:t>USE CASE</w:t>
      </w:r>
      <w:r w:rsidRPr="00D106AF">
        <w:t xml:space="preserve"> cho phép nhà quản lý giao công việc bảo hành</w:t>
      </w:r>
      <w:r w:rsidR="00393735" w:rsidRPr="00D106AF">
        <w:t xml:space="preserve"> </w:t>
      </w:r>
      <w:r w:rsidRPr="00D106AF">
        <w:t>cho nhân viên</w:t>
      </w:r>
      <w:r w:rsidR="00AB006A" w:rsidRPr="00D106AF">
        <w:t>.</w:t>
      </w:r>
    </w:p>
    <w:p w:rsidR="002D1B2E" w:rsidRPr="00D106AF" w:rsidRDefault="002D1B2E" w:rsidP="00144B3B">
      <w:pPr>
        <w:pStyle w:val="Nidungvnbn"/>
        <w:numPr>
          <w:ilvl w:val="0"/>
          <w:numId w:val="41"/>
        </w:numPr>
      </w:pPr>
      <w:r w:rsidRPr="00D106AF">
        <w:rPr>
          <w:u w:val="single"/>
        </w:rPr>
        <w:t>Tiền điều kiện</w:t>
      </w:r>
      <w:r w:rsidRPr="00D106AF">
        <w:t>: có yêu cầu bảo hành chờ xử lý</w:t>
      </w:r>
      <w:r w:rsidR="00AB006A" w:rsidRPr="00D106AF">
        <w:t>.</w:t>
      </w:r>
    </w:p>
    <w:p w:rsidR="002D1B2E" w:rsidRPr="00D106AF" w:rsidRDefault="002D1B2E" w:rsidP="00144B3B">
      <w:pPr>
        <w:pStyle w:val="Nidungvnbn"/>
        <w:numPr>
          <w:ilvl w:val="0"/>
          <w:numId w:val="41"/>
        </w:numPr>
      </w:pPr>
      <w:r w:rsidRPr="00D106AF">
        <w:t>Luồng sự kiện chính:</w:t>
      </w:r>
    </w:p>
    <w:p w:rsidR="002D1B2E" w:rsidRPr="00D106AF" w:rsidRDefault="00393735" w:rsidP="003D2683">
      <w:pPr>
        <w:pStyle w:val="Nidungvnbn"/>
        <w:ind w:left="1080"/>
      </w:pPr>
      <w:r w:rsidRPr="00D106AF">
        <w:t xml:space="preserve">1. </w:t>
      </w:r>
      <w:r w:rsidR="002D1B2E" w:rsidRPr="00D106AF">
        <w:t>Nhà quản lý chọn chức năng giao việc</w:t>
      </w:r>
      <w:r w:rsidR="00AB006A" w:rsidRPr="00D106AF">
        <w:t>.</w:t>
      </w:r>
    </w:p>
    <w:p w:rsidR="002D1B2E" w:rsidRPr="00D106AF" w:rsidRDefault="00393735" w:rsidP="003D2683">
      <w:pPr>
        <w:pStyle w:val="Nidungvnbn"/>
        <w:ind w:left="1080"/>
      </w:pPr>
      <w:r w:rsidRPr="00D106AF">
        <w:t xml:space="preserve">2. </w:t>
      </w:r>
      <w:r w:rsidR="002D1B2E" w:rsidRPr="00D106AF">
        <w:t>Form giao nhận việc xuất hiện</w:t>
      </w:r>
      <w:r w:rsidR="00AB006A" w:rsidRPr="00D106AF">
        <w:t>.</w:t>
      </w:r>
    </w:p>
    <w:p w:rsidR="002D1B2E" w:rsidRPr="00D106AF" w:rsidRDefault="00393735" w:rsidP="003D2683">
      <w:pPr>
        <w:pStyle w:val="Nidungvnbn"/>
        <w:ind w:left="1080"/>
      </w:pPr>
      <w:r w:rsidRPr="00D106AF">
        <w:t xml:space="preserve">3. </w:t>
      </w:r>
      <w:r w:rsidR="002D1B2E" w:rsidRPr="00D106AF">
        <w:t>Nhà quản lý chọn nhân viên vào gửi yêu cầu công việc cho nhân viên</w:t>
      </w:r>
      <w:r w:rsidR="00AB006A" w:rsidRPr="00D106AF">
        <w:t>.</w:t>
      </w:r>
    </w:p>
    <w:p w:rsidR="002D1B2E" w:rsidRPr="00D106AF" w:rsidRDefault="00393735" w:rsidP="003D2683">
      <w:pPr>
        <w:pStyle w:val="Nidungvnbn"/>
        <w:ind w:left="1080"/>
      </w:pPr>
      <w:r w:rsidRPr="00D106AF">
        <w:t xml:space="preserve">4. </w:t>
      </w:r>
      <w:r w:rsidR="002D1B2E" w:rsidRPr="00D106AF">
        <w:t>U</w:t>
      </w:r>
      <w:r w:rsidRPr="00D106AF">
        <w:t xml:space="preserve">se </w:t>
      </w:r>
      <w:r w:rsidR="002D1B2E" w:rsidRPr="00D106AF">
        <w:t>C</w:t>
      </w:r>
      <w:r w:rsidRPr="00D106AF">
        <w:t>ase</w:t>
      </w:r>
      <w:r w:rsidR="002D1B2E" w:rsidRPr="00D106AF">
        <w:t xml:space="preserve"> kết thúc</w:t>
      </w:r>
      <w:r w:rsidR="00AB006A" w:rsidRPr="00D106AF">
        <w:t>.</w:t>
      </w:r>
    </w:p>
    <w:p w:rsidR="002D1B2E" w:rsidRPr="00D106AF" w:rsidRDefault="002D1B2E" w:rsidP="00144B3B">
      <w:pPr>
        <w:pStyle w:val="Nidungvnbn"/>
        <w:numPr>
          <w:ilvl w:val="0"/>
          <w:numId w:val="42"/>
        </w:numPr>
      </w:pPr>
      <w:r w:rsidRPr="00D106AF">
        <w:rPr>
          <w:u w:val="single"/>
        </w:rPr>
        <w:t>Hậu điều kiện</w:t>
      </w:r>
      <w:r w:rsidRPr="00D106AF">
        <w:t>: Yêu cầu bảo hành đã được giao cho nhân</w:t>
      </w:r>
      <w:r w:rsidR="008F4351" w:rsidRPr="00D106AF">
        <w:t xml:space="preserve"> </w:t>
      </w:r>
      <w:r w:rsidRPr="00D106AF">
        <w:t>viên thực hiện.</w:t>
      </w:r>
    </w:p>
    <w:p w:rsidR="002D1B2E" w:rsidRPr="00D106AF" w:rsidRDefault="008F4351" w:rsidP="008F4351">
      <w:pPr>
        <w:pStyle w:val="Tiumccp2"/>
        <w:ind w:firstLine="720"/>
      </w:pPr>
      <w:bookmarkStart w:id="57" w:name="_Toc26871953"/>
      <w:r w:rsidRPr="00D106AF">
        <w:t>3.</w:t>
      </w:r>
      <w:r w:rsidR="002D1B2E" w:rsidRPr="00D106AF">
        <w:t xml:space="preserve">6.4. Đặc tả </w:t>
      </w:r>
      <w:r w:rsidR="00C40F4C" w:rsidRPr="00D106AF">
        <w:t>USE CASE</w:t>
      </w:r>
      <w:r w:rsidR="002D1B2E" w:rsidRPr="00D106AF">
        <w:t xml:space="preserve"> thực hiện bảo hành</w:t>
      </w:r>
      <w:bookmarkEnd w:id="57"/>
    </w:p>
    <w:p w:rsidR="002D1B2E" w:rsidRPr="00D106AF" w:rsidRDefault="002D1B2E" w:rsidP="00144B3B">
      <w:pPr>
        <w:pStyle w:val="Nidungvnbn"/>
        <w:numPr>
          <w:ilvl w:val="0"/>
          <w:numId w:val="42"/>
        </w:numPr>
      </w:pPr>
      <w:r w:rsidRPr="00D106AF">
        <w:rPr>
          <w:u w:val="single"/>
        </w:rPr>
        <w:t>Tác nhân</w:t>
      </w:r>
      <w:r w:rsidRPr="00D106AF">
        <w:t>: nhân viên</w:t>
      </w:r>
      <w:r w:rsidR="00AB006A" w:rsidRPr="00D106AF">
        <w:t>.</w:t>
      </w:r>
    </w:p>
    <w:p w:rsidR="002D1B2E" w:rsidRPr="00D106AF" w:rsidRDefault="002D1B2E" w:rsidP="00144B3B">
      <w:pPr>
        <w:pStyle w:val="Nidungvnbn"/>
        <w:numPr>
          <w:ilvl w:val="0"/>
          <w:numId w:val="42"/>
        </w:numPr>
      </w:pPr>
      <w:r w:rsidRPr="00D106AF">
        <w:rPr>
          <w:u w:val="single"/>
        </w:rPr>
        <w:t>Mô tả</w:t>
      </w:r>
      <w:r w:rsidRPr="00D106AF">
        <w:t xml:space="preserve">: </w:t>
      </w:r>
      <w:r w:rsidR="00C40F4C" w:rsidRPr="00D106AF">
        <w:t>USE CASE</w:t>
      </w:r>
      <w:r w:rsidRPr="00D106AF">
        <w:t xml:space="preserve"> xảy ra khi nhân v</w:t>
      </w:r>
      <w:r w:rsidR="008F4351" w:rsidRPr="00D106AF">
        <w:t xml:space="preserve">iên cửa hàng tiến hành bảo hành </w:t>
      </w:r>
      <w:r w:rsidRPr="00D106AF">
        <w:t>thiết bị</w:t>
      </w:r>
      <w:r w:rsidR="00AB006A" w:rsidRPr="00D106AF">
        <w:t>.</w:t>
      </w:r>
    </w:p>
    <w:p w:rsidR="002D1B2E" w:rsidRPr="00D106AF" w:rsidRDefault="002D1B2E" w:rsidP="00144B3B">
      <w:pPr>
        <w:pStyle w:val="Nidungvnbn"/>
        <w:numPr>
          <w:ilvl w:val="0"/>
          <w:numId w:val="42"/>
        </w:numPr>
      </w:pPr>
      <w:r w:rsidRPr="00D106AF">
        <w:rPr>
          <w:u w:val="single"/>
        </w:rPr>
        <w:t>Tiền điều kiện</w:t>
      </w:r>
      <w:r w:rsidRPr="00D106AF">
        <w:t>: nhân viên đư</w:t>
      </w:r>
      <w:r w:rsidR="008F4351" w:rsidRPr="00D106AF">
        <w:t xml:space="preserve">ợc người quản lý giao công việc </w:t>
      </w:r>
      <w:r w:rsidRPr="00D106AF">
        <w:t>bảo hành thiết bị cho khách hàng</w:t>
      </w:r>
      <w:r w:rsidR="00AB006A" w:rsidRPr="00D106AF">
        <w:t>.</w:t>
      </w:r>
    </w:p>
    <w:p w:rsidR="002D1B2E" w:rsidRPr="00E22583" w:rsidRDefault="002D1B2E" w:rsidP="00144B3B">
      <w:pPr>
        <w:pStyle w:val="Nidungvnbn"/>
        <w:numPr>
          <w:ilvl w:val="0"/>
          <w:numId w:val="42"/>
        </w:numPr>
        <w:rPr>
          <w:u w:val="single"/>
        </w:rPr>
      </w:pPr>
      <w:r w:rsidRPr="00E22583">
        <w:rPr>
          <w:u w:val="single"/>
        </w:rPr>
        <w:t>Luồng sự kiện chính:</w:t>
      </w:r>
    </w:p>
    <w:p w:rsidR="002D1B2E" w:rsidRPr="00D106AF" w:rsidRDefault="002D1B2E" w:rsidP="009F240E">
      <w:pPr>
        <w:pStyle w:val="Nidungvnbn"/>
        <w:ind w:left="1080"/>
      </w:pPr>
      <w:r w:rsidRPr="00D106AF">
        <w:t>1.</w:t>
      </w:r>
      <w:r w:rsidR="008F4351" w:rsidRPr="00D106AF">
        <w:t xml:space="preserve"> </w:t>
      </w:r>
      <w:r w:rsidRPr="00D106AF">
        <w:t>Nhân viên chọn chức năng nhận việc bảo hành</w:t>
      </w:r>
      <w:r w:rsidR="00CD63A5" w:rsidRPr="00D106AF">
        <w:t>.</w:t>
      </w:r>
    </w:p>
    <w:p w:rsidR="002D1B2E" w:rsidRPr="00D106AF" w:rsidRDefault="002D1B2E" w:rsidP="009F240E">
      <w:pPr>
        <w:pStyle w:val="Nidungvnbn"/>
        <w:ind w:left="1080"/>
      </w:pPr>
      <w:r w:rsidRPr="00D106AF">
        <w:t>2.</w:t>
      </w:r>
      <w:r w:rsidR="008F4351" w:rsidRPr="00D106AF">
        <w:t xml:space="preserve"> </w:t>
      </w:r>
      <w:r w:rsidRPr="00D106AF">
        <w:t>Form giao nhận việc xuất hiện</w:t>
      </w:r>
      <w:r w:rsidR="00CD63A5" w:rsidRPr="00D106AF">
        <w:t>.</w:t>
      </w:r>
    </w:p>
    <w:p w:rsidR="002D1B2E" w:rsidRPr="00D106AF" w:rsidRDefault="002D1B2E" w:rsidP="009F240E">
      <w:pPr>
        <w:pStyle w:val="Nidungvnbn"/>
        <w:ind w:left="1080"/>
      </w:pPr>
      <w:r w:rsidRPr="00D106AF">
        <w:t>3.</w:t>
      </w:r>
      <w:r w:rsidR="008F4351" w:rsidRPr="00D106AF">
        <w:t xml:space="preserve"> </w:t>
      </w:r>
      <w:r w:rsidRPr="00D106AF">
        <w:t>Nhân viên nhận việc và tiến hành sửa chữa thiết bị</w:t>
      </w:r>
      <w:r w:rsidR="00CD63A5" w:rsidRPr="00D106AF">
        <w:t>.</w:t>
      </w:r>
    </w:p>
    <w:p w:rsidR="002D1B2E" w:rsidRPr="00D106AF" w:rsidRDefault="002D1B2E" w:rsidP="009F240E">
      <w:pPr>
        <w:pStyle w:val="Nidungvnbn"/>
        <w:ind w:left="1080"/>
      </w:pPr>
      <w:r w:rsidRPr="00D106AF">
        <w:t>4.</w:t>
      </w:r>
      <w:r w:rsidR="008F4351" w:rsidRPr="00D106AF">
        <w:t xml:space="preserve"> </w:t>
      </w:r>
      <w:r w:rsidRPr="00D106AF">
        <w:t>Gửi yêu cầu cho khách hàng đến nhận thiết bị</w:t>
      </w:r>
      <w:r w:rsidR="00CD63A5" w:rsidRPr="00D106AF">
        <w:t>.</w:t>
      </w:r>
    </w:p>
    <w:p w:rsidR="002D1B2E" w:rsidRPr="00D106AF" w:rsidRDefault="002D1B2E" w:rsidP="009F240E">
      <w:pPr>
        <w:pStyle w:val="Nidungvnbn"/>
        <w:ind w:left="1080"/>
      </w:pPr>
      <w:r w:rsidRPr="00D106AF">
        <w:t>5.</w:t>
      </w:r>
      <w:r w:rsidR="008F4351" w:rsidRPr="00D106AF">
        <w:t xml:space="preserve"> </w:t>
      </w:r>
      <w:r w:rsidRPr="00D106AF">
        <w:t>Trả lại thiết bị cho khách hàng</w:t>
      </w:r>
      <w:r w:rsidR="00CD63A5" w:rsidRPr="00D106AF">
        <w:t>.</w:t>
      </w:r>
    </w:p>
    <w:p w:rsidR="002D1B2E" w:rsidRPr="00D106AF" w:rsidRDefault="002D1B2E" w:rsidP="009F240E">
      <w:pPr>
        <w:pStyle w:val="Nidungvnbn"/>
        <w:ind w:left="1080"/>
      </w:pPr>
      <w:r w:rsidRPr="00D106AF">
        <w:t>6.</w:t>
      </w:r>
      <w:r w:rsidR="008F4351" w:rsidRPr="00D106AF">
        <w:t xml:space="preserve"> </w:t>
      </w:r>
      <w:r w:rsidRPr="00D106AF">
        <w:t>Nếu có phiếu bảo hành thì tiến hành cập nhật phiếu bảo hành</w:t>
      </w:r>
      <w:r w:rsidR="00CD63A5" w:rsidRPr="00D106AF">
        <w:t>.</w:t>
      </w:r>
    </w:p>
    <w:p w:rsidR="002D1B2E" w:rsidRPr="00D106AF" w:rsidRDefault="002D1B2E" w:rsidP="009F240E">
      <w:pPr>
        <w:pStyle w:val="Nidungvnbn"/>
        <w:ind w:left="1080"/>
      </w:pPr>
      <w:r w:rsidRPr="00D106AF">
        <w:t>7.</w:t>
      </w:r>
      <w:r w:rsidR="008F4351" w:rsidRPr="00D106AF">
        <w:t xml:space="preserve"> </w:t>
      </w:r>
      <w:r w:rsidRPr="00D106AF">
        <w:t>U</w:t>
      </w:r>
      <w:r w:rsidR="00CD63A5" w:rsidRPr="00D106AF">
        <w:t xml:space="preserve">se </w:t>
      </w:r>
      <w:r w:rsidRPr="00D106AF">
        <w:t>C</w:t>
      </w:r>
      <w:r w:rsidR="00CD63A5" w:rsidRPr="00D106AF">
        <w:t>ase</w:t>
      </w:r>
      <w:r w:rsidRPr="00D106AF">
        <w:t xml:space="preserve"> kết thúc</w:t>
      </w:r>
      <w:r w:rsidR="00CD63A5" w:rsidRPr="00D106AF">
        <w:t>.</w:t>
      </w:r>
    </w:p>
    <w:p w:rsidR="002D1B2E" w:rsidRPr="00D106AF" w:rsidRDefault="002D1B2E" w:rsidP="00144B3B">
      <w:pPr>
        <w:pStyle w:val="Nidungvnbn"/>
        <w:numPr>
          <w:ilvl w:val="0"/>
          <w:numId w:val="43"/>
        </w:numPr>
      </w:pPr>
      <w:r w:rsidRPr="00D106AF">
        <w:rPr>
          <w:u w:val="single"/>
        </w:rPr>
        <w:t>Hậu điều kiện</w:t>
      </w:r>
      <w:r w:rsidRPr="00D106AF">
        <w:t>: thiết bị đã được bảo hành đúng yêu cầu của</w:t>
      </w:r>
      <w:r w:rsidR="00CD63A5" w:rsidRPr="00D106AF">
        <w:t xml:space="preserve"> </w:t>
      </w:r>
      <w:r w:rsidRPr="00D106AF">
        <w:t>khách hàng.</w:t>
      </w:r>
    </w:p>
    <w:p w:rsidR="002D1B2E" w:rsidRPr="00D106AF" w:rsidRDefault="00CD63A5" w:rsidP="00CD63A5">
      <w:pPr>
        <w:pStyle w:val="Tiumccp2"/>
        <w:ind w:firstLine="720"/>
      </w:pPr>
      <w:bookmarkStart w:id="58" w:name="_Toc26871954"/>
      <w:r w:rsidRPr="00D106AF">
        <w:t>3</w:t>
      </w:r>
      <w:r w:rsidR="002D1B2E" w:rsidRPr="00D106AF">
        <w:t xml:space="preserve">.6.5. Đặc tả </w:t>
      </w:r>
      <w:r w:rsidR="00C40F4C" w:rsidRPr="00D106AF">
        <w:t>USE CASE</w:t>
      </w:r>
      <w:r w:rsidR="002D1B2E" w:rsidRPr="00D106AF">
        <w:t xml:space="preserve"> nhận lại thiết bị</w:t>
      </w:r>
      <w:bookmarkEnd w:id="58"/>
    </w:p>
    <w:p w:rsidR="002D1B2E" w:rsidRPr="00D106AF" w:rsidRDefault="002D1B2E" w:rsidP="00144B3B">
      <w:pPr>
        <w:pStyle w:val="Nidungvnbn"/>
        <w:numPr>
          <w:ilvl w:val="0"/>
          <w:numId w:val="43"/>
        </w:numPr>
      </w:pPr>
      <w:r w:rsidRPr="00D106AF">
        <w:rPr>
          <w:u w:val="single"/>
        </w:rPr>
        <w:t>Tác nhân</w:t>
      </w:r>
      <w:r w:rsidRPr="00D106AF">
        <w:t>: khách hàng</w:t>
      </w:r>
      <w:r w:rsidR="00CD63A5" w:rsidRPr="00D106AF">
        <w:t>.</w:t>
      </w:r>
    </w:p>
    <w:p w:rsidR="002D1B2E" w:rsidRPr="00D106AF" w:rsidRDefault="002D1B2E" w:rsidP="00144B3B">
      <w:pPr>
        <w:pStyle w:val="Nidungvnbn"/>
        <w:numPr>
          <w:ilvl w:val="0"/>
          <w:numId w:val="43"/>
        </w:numPr>
      </w:pPr>
      <w:r w:rsidRPr="00D106AF">
        <w:rPr>
          <w:u w:val="single"/>
        </w:rPr>
        <w:t>Mô tả</w:t>
      </w:r>
      <w:r w:rsidRPr="00D106AF">
        <w:t xml:space="preserve">: </w:t>
      </w:r>
      <w:r w:rsidR="00C40F4C" w:rsidRPr="00D106AF">
        <w:t>USE CASE</w:t>
      </w:r>
      <w:r w:rsidRPr="00D106AF">
        <w:t xml:space="preserve"> cho phép khách hà</w:t>
      </w:r>
      <w:r w:rsidR="00CD63A5" w:rsidRPr="00D106AF">
        <w:t xml:space="preserve">ng nhận lại thiết bị đã đem bảo </w:t>
      </w:r>
      <w:r w:rsidRPr="00D106AF">
        <w:t>hành</w:t>
      </w:r>
      <w:r w:rsidR="00CD63A5" w:rsidRPr="00D106AF">
        <w:t>.</w:t>
      </w:r>
      <w:r w:rsidRPr="00D106AF">
        <w:tab/>
      </w:r>
    </w:p>
    <w:p w:rsidR="002D1B2E" w:rsidRPr="00D106AF" w:rsidRDefault="002D1B2E" w:rsidP="00144B3B">
      <w:pPr>
        <w:pStyle w:val="Nidungvnbn"/>
        <w:numPr>
          <w:ilvl w:val="0"/>
          <w:numId w:val="43"/>
        </w:numPr>
      </w:pPr>
      <w:r w:rsidRPr="00D106AF">
        <w:rPr>
          <w:u w:val="single"/>
        </w:rPr>
        <w:lastRenderedPageBreak/>
        <w:t>Tiền điều kiện</w:t>
      </w:r>
      <w:r w:rsidRPr="00D106AF">
        <w:t>: nhân viên yê</w:t>
      </w:r>
      <w:r w:rsidR="00CD63A5" w:rsidRPr="00D106AF">
        <w:t xml:space="preserve">u cầu khách hàng nhận lại thiết </w:t>
      </w:r>
      <w:r w:rsidRPr="00D106AF">
        <w:t>bị</w:t>
      </w:r>
      <w:r w:rsidRPr="00D106AF">
        <w:tab/>
      </w:r>
      <w:r w:rsidR="00CD63A5" w:rsidRPr="00D106AF">
        <w:t>.</w:t>
      </w:r>
      <w:r w:rsidRPr="00D106AF">
        <w:tab/>
      </w:r>
    </w:p>
    <w:p w:rsidR="002D1B2E" w:rsidRPr="00C86279" w:rsidRDefault="002D1B2E" w:rsidP="00144B3B">
      <w:pPr>
        <w:pStyle w:val="Nidungvnbn"/>
        <w:numPr>
          <w:ilvl w:val="0"/>
          <w:numId w:val="43"/>
        </w:numPr>
        <w:rPr>
          <w:u w:val="single"/>
        </w:rPr>
      </w:pPr>
      <w:r w:rsidRPr="00C86279">
        <w:rPr>
          <w:u w:val="single"/>
        </w:rPr>
        <w:t>Luồng sự kiện chính:</w:t>
      </w:r>
    </w:p>
    <w:p w:rsidR="002D1B2E" w:rsidRPr="00D106AF" w:rsidRDefault="002D1B2E" w:rsidP="00C86279">
      <w:pPr>
        <w:pStyle w:val="Nidungvnbn"/>
        <w:ind w:left="1080"/>
      </w:pPr>
      <w:r w:rsidRPr="00D106AF">
        <w:t>1.</w:t>
      </w:r>
      <w:r w:rsidR="00CD63A5" w:rsidRPr="00D106AF">
        <w:t xml:space="preserve"> </w:t>
      </w:r>
      <w:r w:rsidRPr="00D106AF">
        <w:t>Khách hàng nhận lại thiết bị</w:t>
      </w:r>
      <w:r w:rsidR="00CD63A5" w:rsidRPr="00D106AF">
        <w:t>.</w:t>
      </w:r>
    </w:p>
    <w:p w:rsidR="002D1B2E" w:rsidRPr="00D106AF" w:rsidRDefault="002D1B2E" w:rsidP="00C86279">
      <w:pPr>
        <w:pStyle w:val="Nidungvnbn"/>
        <w:ind w:left="1080"/>
      </w:pPr>
      <w:r w:rsidRPr="00D106AF">
        <w:t>2.</w:t>
      </w:r>
      <w:r w:rsidR="00CD63A5" w:rsidRPr="00D106AF">
        <w:t xml:space="preserve"> </w:t>
      </w:r>
      <w:r w:rsidRPr="00D106AF">
        <w:t>Nếu thiết bị còn trong thời hạn bảo hành thì chuyển sang bước 3, nếu không thì thực hiện luồng sự kiện rẽ nhánh A1</w:t>
      </w:r>
      <w:r w:rsidR="00CD63A5" w:rsidRPr="00D106AF">
        <w:t>.</w:t>
      </w:r>
    </w:p>
    <w:p w:rsidR="002D1B2E" w:rsidRPr="00D106AF" w:rsidRDefault="002D1B2E" w:rsidP="00C86279">
      <w:pPr>
        <w:pStyle w:val="Nidungvnbn"/>
        <w:ind w:left="1080"/>
      </w:pPr>
      <w:r w:rsidRPr="00D106AF">
        <w:t>3.</w:t>
      </w:r>
      <w:r w:rsidR="00CD63A5" w:rsidRPr="00D106AF">
        <w:t xml:space="preserve"> </w:t>
      </w:r>
      <w:r w:rsidRPr="00D106AF">
        <w:t>U</w:t>
      </w:r>
      <w:r w:rsidR="00CD63A5" w:rsidRPr="00D106AF">
        <w:t xml:space="preserve">se </w:t>
      </w:r>
      <w:r w:rsidRPr="00D106AF">
        <w:t>C</w:t>
      </w:r>
      <w:r w:rsidR="00CD63A5" w:rsidRPr="00D106AF">
        <w:t>ase</w:t>
      </w:r>
      <w:r w:rsidRPr="00D106AF">
        <w:t xml:space="preserve"> kết thúc</w:t>
      </w:r>
      <w:r w:rsidR="00CD63A5" w:rsidRPr="00D106AF">
        <w:t>.</w:t>
      </w:r>
    </w:p>
    <w:p w:rsidR="002D1B2E" w:rsidRPr="00C86279" w:rsidRDefault="002D1B2E" w:rsidP="00144B3B">
      <w:pPr>
        <w:pStyle w:val="Nidungvnbn"/>
        <w:numPr>
          <w:ilvl w:val="0"/>
          <w:numId w:val="44"/>
        </w:numPr>
        <w:rPr>
          <w:u w:val="single"/>
        </w:rPr>
      </w:pPr>
      <w:r w:rsidRPr="00C86279">
        <w:rPr>
          <w:u w:val="single"/>
        </w:rPr>
        <w:t>Luồng sự kiện rẽ nhánh:</w:t>
      </w:r>
    </w:p>
    <w:p w:rsidR="002D1B2E" w:rsidRPr="00D106AF" w:rsidRDefault="002D1B2E" w:rsidP="00144B3B">
      <w:pPr>
        <w:pStyle w:val="Nidungvnbn"/>
      </w:pPr>
      <w:r w:rsidRPr="00D106AF">
        <w:rPr>
          <w:u w:val="single"/>
        </w:rPr>
        <w:t>Luồng nhánh A1</w:t>
      </w:r>
      <w:r w:rsidRPr="00D106AF">
        <w:t>: thiết bị đã hết thời hạn bảo hành</w:t>
      </w:r>
    </w:p>
    <w:p w:rsidR="002D1B2E" w:rsidRPr="00D106AF" w:rsidRDefault="002D1B2E" w:rsidP="006C6CC0">
      <w:pPr>
        <w:pStyle w:val="Nidungvnbn"/>
        <w:ind w:left="1440"/>
      </w:pPr>
      <w:r w:rsidRPr="00D106AF">
        <w:t>1.</w:t>
      </w:r>
      <w:r w:rsidR="00CD63A5" w:rsidRPr="00D106AF">
        <w:t xml:space="preserve"> </w:t>
      </w:r>
      <w:r w:rsidRPr="00D106AF">
        <w:t>Khách hàng được yêu cầu thanh toán chi phí sửa chữa thiết bị</w:t>
      </w:r>
      <w:r w:rsidR="00AB006A" w:rsidRPr="00D106AF">
        <w:t>.</w:t>
      </w:r>
    </w:p>
    <w:p w:rsidR="002D1B2E" w:rsidRPr="00D106AF" w:rsidRDefault="002D1B2E" w:rsidP="006C6CC0">
      <w:pPr>
        <w:pStyle w:val="Nidungvnbn"/>
        <w:ind w:left="1440"/>
      </w:pPr>
      <w:r w:rsidRPr="00D106AF">
        <w:t>2.</w:t>
      </w:r>
      <w:r w:rsidR="00CD63A5" w:rsidRPr="00D106AF">
        <w:t xml:space="preserve"> </w:t>
      </w:r>
      <w:r w:rsidRPr="00D106AF">
        <w:t>Khách hàng chọn hình thức thanh toán và tiến hành thanh toán</w:t>
      </w:r>
      <w:r w:rsidR="00AB006A" w:rsidRPr="00D106AF">
        <w:t>.</w:t>
      </w:r>
    </w:p>
    <w:p w:rsidR="002D1B2E" w:rsidRPr="00D106AF" w:rsidRDefault="002D1B2E" w:rsidP="006C6CC0">
      <w:pPr>
        <w:pStyle w:val="Nidungvnbn"/>
        <w:ind w:left="1440"/>
      </w:pPr>
      <w:r w:rsidRPr="00D106AF">
        <w:t>3.</w:t>
      </w:r>
      <w:r w:rsidR="00CD63A5" w:rsidRPr="00D106AF">
        <w:t xml:space="preserve"> </w:t>
      </w:r>
      <w:r w:rsidR="00C40F4C" w:rsidRPr="00D106AF">
        <w:t>USE CASE</w:t>
      </w:r>
      <w:r w:rsidRPr="00D106AF">
        <w:t xml:space="preserve"> kết thúc</w:t>
      </w:r>
      <w:r w:rsidR="00AB006A" w:rsidRPr="00D106AF">
        <w:t>.</w:t>
      </w:r>
    </w:p>
    <w:p w:rsidR="002D1B2E" w:rsidRPr="00D106AF" w:rsidRDefault="002D1B2E" w:rsidP="00144B3B">
      <w:pPr>
        <w:pStyle w:val="Nidungvnbn"/>
        <w:numPr>
          <w:ilvl w:val="0"/>
          <w:numId w:val="44"/>
        </w:numPr>
      </w:pPr>
      <w:r w:rsidRPr="00D106AF">
        <w:rPr>
          <w:u w:val="single"/>
        </w:rPr>
        <w:t>Hậu điều kiện</w:t>
      </w:r>
      <w:r w:rsidRPr="00D106AF">
        <w:t>: thiết bị được tr</w:t>
      </w:r>
      <w:r w:rsidR="00CD63A5" w:rsidRPr="00D106AF">
        <w:t xml:space="preserve">ả lại cho khách hàng sau khi đã </w:t>
      </w:r>
      <w:r w:rsidRPr="00D106AF">
        <w:t>sửa chữa đúng theo yêu cầu</w:t>
      </w:r>
      <w:r w:rsidR="00AB006A" w:rsidRPr="00D106AF">
        <w:t>.</w:t>
      </w:r>
    </w:p>
    <w:p w:rsidR="002D1B2E" w:rsidRPr="00D106AF" w:rsidRDefault="00CD63A5" w:rsidP="00CD63A5">
      <w:pPr>
        <w:pStyle w:val="Tiumccp2"/>
        <w:ind w:firstLine="720"/>
      </w:pPr>
      <w:bookmarkStart w:id="59" w:name="_Toc26871955"/>
      <w:r w:rsidRPr="00D106AF">
        <w:t>3</w:t>
      </w:r>
      <w:r w:rsidR="002D1B2E" w:rsidRPr="00D106AF">
        <w:t>.6.6. Đặc tả U</w:t>
      </w:r>
      <w:r w:rsidR="00CD70A1" w:rsidRPr="00D106AF">
        <w:t xml:space="preserve">se </w:t>
      </w:r>
      <w:r w:rsidR="002D1B2E" w:rsidRPr="00D106AF">
        <w:t>C</w:t>
      </w:r>
      <w:r w:rsidR="00CD70A1" w:rsidRPr="00D106AF">
        <w:t>ase</w:t>
      </w:r>
      <w:r w:rsidR="002D1B2E" w:rsidRPr="00D106AF">
        <w:t xml:space="preserve"> thanh toán chi phí bảo hành</w:t>
      </w:r>
      <w:bookmarkEnd w:id="59"/>
    </w:p>
    <w:p w:rsidR="002D1B2E" w:rsidRPr="00D106AF" w:rsidRDefault="002D1B2E" w:rsidP="00144B3B">
      <w:pPr>
        <w:pStyle w:val="Nidungvnbn"/>
        <w:numPr>
          <w:ilvl w:val="0"/>
          <w:numId w:val="44"/>
        </w:numPr>
      </w:pPr>
      <w:r w:rsidRPr="00D106AF">
        <w:rPr>
          <w:u w:val="single"/>
        </w:rPr>
        <w:t>Tác nhân</w:t>
      </w:r>
      <w:r w:rsidRPr="00D106AF">
        <w:t>: khách hàng</w:t>
      </w:r>
      <w:r w:rsidR="00B113AC" w:rsidRPr="00D106AF">
        <w:t>.</w:t>
      </w:r>
    </w:p>
    <w:p w:rsidR="002D1B2E" w:rsidRPr="00D106AF" w:rsidRDefault="002D1B2E" w:rsidP="00144B3B">
      <w:pPr>
        <w:pStyle w:val="Nidungvnbn"/>
        <w:numPr>
          <w:ilvl w:val="0"/>
          <w:numId w:val="44"/>
        </w:numPr>
      </w:pPr>
      <w:r w:rsidRPr="00D106AF">
        <w:rPr>
          <w:u w:val="single"/>
        </w:rPr>
        <w:t>Mô tả</w:t>
      </w:r>
      <w:r w:rsidRPr="00D106AF">
        <w:t>: U</w:t>
      </w:r>
      <w:r w:rsidR="00CD70A1" w:rsidRPr="00D106AF">
        <w:t xml:space="preserve">se </w:t>
      </w:r>
      <w:r w:rsidRPr="00D106AF">
        <w:t>C</w:t>
      </w:r>
      <w:r w:rsidR="00CD70A1" w:rsidRPr="00D106AF">
        <w:t>ase</w:t>
      </w:r>
      <w:r w:rsidRPr="00D106AF">
        <w:t xml:space="preserve"> cho phép khách hàng tiến hành thanh toán chi phí</w:t>
      </w:r>
      <w:r w:rsidR="00B113AC" w:rsidRPr="00D106AF">
        <w:t xml:space="preserve"> </w:t>
      </w:r>
      <w:r w:rsidRPr="00D106AF">
        <w:t>bảo hành sản phẩm.</w:t>
      </w:r>
    </w:p>
    <w:p w:rsidR="002D1B2E" w:rsidRPr="00D106AF" w:rsidRDefault="002D1B2E" w:rsidP="00144B3B">
      <w:pPr>
        <w:pStyle w:val="Nidungvnbn"/>
        <w:numPr>
          <w:ilvl w:val="0"/>
          <w:numId w:val="44"/>
        </w:numPr>
      </w:pPr>
      <w:r w:rsidRPr="00D106AF">
        <w:rPr>
          <w:u w:val="single"/>
        </w:rPr>
        <w:t>Tiền điều kiện</w:t>
      </w:r>
      <w:r w:rsidRPr="00D106AF">
        <w:t>: yêu cầu bảo hành của khách hàng đã được</w:t>
      </w:r>
      <w:r w:rsidR="003D2FCA" w:rsidRPr="00D106AF">
        <w:t xml:space="preserve"> </w:t>
      </w:r>
      <w:r w:rsidRPr="00D106AF">
        <w:t>thực hiện và quá trình bảo hành đòi hỏi khách hàng phải thanh toán chi phí.</w:t>
      </w:r>
    </w:p>
    <w:p w:rsidR="002D1B2E" w:rsidRPr="00330375" w:rsidRDefault="002D1B2E" w:rsidP="00144B3B">
      <w:pPr>
        <w:pStyle w:val="Nidungvnbn"/>
        <w:numPr>
          <w:ilvl w:val="0"/>
          <w:numId w:val="44"/>
        </w:numPr>
        <w:rPr>
          <w:u w:val="single"/>
        </w:rPr>
      </w:pPr>
      <w:r w:rsidRPr="00330375">
        <w:rPr>
          <w:u w:val="single"/>
        </w:rPr>
        <w:t>Luồng sự kiện chính:</w:t>
      </w:r>
    </w:p>
    <w:p w:rsidR="002D1B2E" w:rsidRPr="00D106AF" w:rsidRDefault="002D1B2E" w:rsidP="00EC3B49">
      <w:pPr>
        <w:pStyle w:val="Nidungvnbn"/>
        <w:ind w:left="1149"/>
      </w:pPr>
      <w:r w:rsidRPr="00D106AF">
        <w:t>1.</w:t>
      </w:r>
      <w:r w:rsidR="003D2FCA" w:rsidRPr="00D106AF">
        <w:t xml:space="preserve"> </w:t>
      </w:r>
      <w:r w:rsidRPr="00D106AF">
        <w:t>Khách hàng chọn chức năng thanh toán.</w:t>
      </w:r>
    </w:p>
    <w:p w:rsidR="002D1B2E" w:rsidRPr="00D106AF" w:rsidRDefault="002D1B2E" w:rsidP="00EC3B49">
      <w:pPr>
        <w:pStyle w:val="Nidungvnbn"/>
        <w:ind w:left="1149"/>
      </w:pPr>
      <w:r w:rsidRPr="00D106AF">
        <w:t>2.</w:t>
      </w:r>
      <w:r w:rsidR="003D2FCA" w:rsidRPr="00D106AF">
        <w:t xml:space="preserve"> </w:t>
      </w:r>
      <w:r w:rsidRPr="00D106AF">
        <w:t>Form thanh toán xuất hiện, hệ thống hiển thị các yêu cầu thanh toán.</w:t>
      </w:r>
    </w:p>
    <w:p w:rsidR="002D1B2E" w:rsidRPr="00D106AF" w:rsidRDefault="002D1B2E" w:rsidP="00EC3B49">
      <w:pPr>
        <w:pStyle w:val="Nidungvnbn"/>
        <w:ind w:left="1149"/>
      </w:pPr>
      <w:r w:rsidRPr="00D106AF">
        <w:t>3.</w:t>
      </w:r>
      <w:r w:rsidR="003D2FCA" w:rsidRPr="00D106AF">
        <w:t xml:space="preserve"> </w:t>
      </w:r>
      <w:r w:rsidRPr="00D106AF">
        <w:t>Khách hàng nhập tiếp các thông tin: họ</w:t>
      </w:r>
      <w:r w:rsidR="003D2FCA" w:rsidRPr="00D106AF">
        <w:t xml:space="preserve"> tên, số tài khoản, phương thức </w:t>
      </w:r>
      <w:r w:rsidRPr="00D106AF">
        <w:t>thanh toán, địa chỉ email, …</w:t>
      </w:r>
    </w:p>
    <w:p w:rsidR="002D1B2E" w:rsidRPr="00D106AF" w:rsidRDefault="003D2FCA" w:rsidP="00EC3B49">
      <w:pPr>
        <w:pStyle w:val="Nidungvnbn"/>
        <w:ind w:left="1149"/>
      </w:pPr>
      <w:r w:rsidRPr="00D106AF">
        <w:t xml:space="preserve">4. </w:t>
      </w:r>
      <w:r w:rsidR="002D1B2E" w:rsidRPr="00D106AF">
        <w:t>Chọn gửi thông tin. Nếu thông tin đã nh</w:t>
      </w:r>
      <w:r w:rsidRPr="00D106AF">
        <w:t xml:space="preserve">ập hợp lệ thì thực hiện bước 5. </w:t>
      </w:r>
      <w:r w:rsidR="002D1B2E" w:rsidRPr="00D106AF">
        <w:t>Nếu sai thì thực hiện luồng sự kiện rẽ nhánh A1</w:t>
      </w:r>
      <w:r w:rsidRPr="00D106AF">
        <w:t>.</w:t>
      </w:r>
    </w:p>
    <w:p w:rsidR="002D1B2E" w:rsidRPr="00D106AF" w:rsidRDefault="002D1B2E" w:rsidP="00EC3B49">
      <w:pPr>
        <w:pStyle w:val="Nidungvnbn"/>
        <w:ind w:left="1149"/>
      </w:pPr>
      <w:r w:rsidRPr="00D106AF">
        <w:t>5.</w:t>
      </w:r>
      <w:r w:rsidR="003D2FCA" w:rsidRPr="00D106AF">
        <w:t xml:space="preserve"> </w:t>
      </w:r>
      <w:r w:rsidRPr="00D106AF">
        <w:t>Hệ thống thông báo giao dịch thành công.</w:t>
      </w:r>
    </w:p>
    <w:p w:rsidR="002D1B2E" w:rsidRPr="00D106AF" w:rsidRDefault="002D1B2E" w:rsidP="00EC3B49">
      <w:pPr>
        <w:pStyle w:val="Nidungvnbn"/>
        <w:ind w:left="1149"/>
      </w:pPr>
      <w:r w:rsidRPr="00D106AF">
        <w:t>6.</w:t>
      </w:r>
      <w:r w:rsidR="003D2FCA" w:rsidRPr="00D106AF">
        <w:t xml:space="preserve"> </w:t>
      </w:r>
      <w:r w:rsidR="00C40F4C" w:rsidRPr="00D106AF">
        <w:t>USE CASE</w:t>
      </w:r>
      <w:r w:rsidRPr="00D106AF">
        <w:t xml:space="preserve"> kết thúc</w:t>
      </w:r>
      <w:r w:rsidR="003D2FCA" w:rsidRPr="00D106AF">
        <w:t>.</w:t>
      </w:r>
    </w:p>
    <w:p w:rsidR="002D1B2E" w:rsidRPr="00810B2D" w:rsidRDefault="002D1B2E" w:rsidP="00144B3B">
      <w:pPr>
        <w:pStyle w:val="Nidungvnbn"/>
        <w:numPr>
          <w:ilvl w:val="0"/>
          <w:numId w:val="45"/>
        </w:numPr>
        <w:rPr>
          <w:u w:val="single"/>
        </w:rPr>
      </w:pPr>
      <w:r w:rsidRPr="00810B2D">
        <w:rPr>
          <w:u w:val="single"/>
        </w:rPr>
        <w:t>Luồng sự kiện rẽ nhánh</w:t>
      </w:r>
      <w:r w:rsidR="00881FD3" w:rsidRPr="00810B2D">
        <w:rPr>
          <w:u w:val="single"/>
        </w:rPr>
        <w:t>:</w:t>
      </w:r>
    </w:p>
    <w:p w:rsidR="002D1B2E" w:rsidRPr="00D106AF" w:rsidRDefault="002D1B2E" w:rsidP="00144B3B">
      <w:pPr>
        <w:pStyle w:val="Nidungvnbn"/>
      </w:pPr>
      <w:r w:rsidRPr="00D106AF">
        <w:rPr>
          <w:u w:val="single"/>
        </w:rPr>
        <w:lastRenderedPageBreak/>
        <w:t>Luồng nhánh A1</w:t>
      </w:r>
      <w:r w:rsidRPr="00D106AF">
        <w:t>: thông tin nhập không hợp lệ</w:t>
      </w:r>
    </w:p>
    <w:p w:rsidR="002D1B2E" w:rsidRPr="00D106AF" w:rsidRDefault="002D1B2E" w:rsidP="0034151D">
      <w:pPr>
        <w:pStyle w:val="Nidungvnbn"/>
        <w:ind w:left="720"/>
      </w:pPr>
      <w:r w:rsidRPr="00D106AF">
        <w:t>1.</w:t>
      </w:r>
      <w:r w:rsidR="00881FD3" w:rsidRPr="00D106AF">
        <w:t xml:space="preserve"> </w:t>
      </w:r>
      <w:r w:rsidRPr="00D106AF">
        <w:t>Hệ thống thông báo việc gửi thông tin không thành công</w:t>
      </w:r>
      <w:r w:rsidR="00AB006A" w:rsidRPr="00D106AF">
        <w:t>.</w:t>
      </w:r>
    </w:p>
    <w:p w:rsidR="002D1B2E" w:rsidRPr="00D106AF" w:rsidRDefault="002D1B2E" w:rsidP="0034151D">
      <w:pPr>
        <w:pStyle w:val="Nidungvnbn"/>
        <w:ind w:left="720"/>
      </w:pPr>
      <w:r w:rsidRPr="00D106AF">
        <w:t>2.</w:t>
      </w:r>
      <w:r w:rsidR="00881FD3" w:rsidRPr="00D106AF">
        <w:t xml:space="preserve"> </w:t>
      </w:r>
      <w:r w:rsidRPr="00D106AF">
        <w:t>Hệ thống hiển thị lại form nhập thông tin và các trường nhập sai</w:t>
      </w:r>
      <w:r w:rsidR="00AB006A" w:rsidRPr="00D106AF">
        <w:t>.</w:t>
      </w:r>
    </w:p>
    <w:p w:rsidR="002D1B2E" w:rsidRPr="00D106AF" w:rsidRDefault="002D1B2E" w:rsidP="0034151D">
      <w:pPr>
        <w:pStyle w:val="Nidungvnbn"/>
        <w:ind w:left="720"/>
      </w:pPr>
      <w:r w:rsidRPr="00D106AF">
        <w:t>3.</w:t>
      </w:r>
      <w:r w:rsidR="00881FD3" w:rsidRPr="00D106AF">
        <w:t xml:space="preserve"> </w:t>
      </w:r>
      <w:r w:rsidRPr="00D106AF">
        <w:t>Khách hàng nhập lại thông tin.</w:t>
      </w:r>
    </w:p>
    <w:p w:rsidR="002D1B2E" w:rsidRPr="00D106AF" w:rsidRDefault="002D1B2E" w:rsidP="0034151D">
      <w:pPr>
        <w:pStyle w:val="Nidungvnbn"/>
        <w:ind w:left="720"/>
      </w:pPr>
      <w:r w:rsidRPr="00D106AF">
        <w:t>4.</w:t>
      </w:r>
      <w:r w:rsidR="00881FD3" w:rsidRPr="00D106AF">
        <w:t xml:space="preserve"> </w:t>
      </w:r>
      <w:r w:rsidRPr="00D106AF">
        <w:t>Quay lại bước 4 của luồng sự kiện chính</w:t>
      </w:r>
      <w:r w:rsidR="00AB006A" w:rsidRPr="00D106AF">
        <w:t>.</w:t>
      </w:r>
    </w:p>
    <w:p w:rsidR="002D1B2E" w:rsidRPr="00D106AF" w:rsidRDefault="002D1B2E" w:rsidP="00144B3B">
      <w:pPr>
        <w:pStyle w:val="Nidungvnbn"/>
        <w:numPr>
          <w:ilvl w:val="0"/>
          <w:numId w:val="45"/>
        </w:numPr>
      </w:pPr>
      <w:r w:rsidRPr="00D106AF">
        <w:rPr>
          <w:u w:val="single"/>
        </w:rPr>
        <w:t>Hậu điều kiện</w:t>
      </w:r>
      <w:r w:rsidRPr="00D106AF">
        <w:t>: thanh toán thành công.</w:t>
      </w:r>
    </w:p>
    <w:p w:rsidR="002D1B2E" w:rsidRPr="00D106AF" w:rsidRDefault="00CD70A1" w:rsidP="00CD70A1">
      <w:pPr>
        <w:pStyle w:val="Tiumccp2"/>
        <w:ind w:firstLine="720"/>
      </w:pPr>
      <w:bookmarkStart w:id="60" w:name="_Toc26871956"/>
      <w:r w:rsidRPr="00D106AF">
        <w:t>3</w:t>
      </w:r>
      <w:r w:rsidR="002D1B2E" w:rsidRPr="00D106AF">
        <w:t>.6.7. Đặc tả U</w:t>
      </w:r>
      <w:r w:rsidR="00AB006A" w:rsidRPr="00D106AF">
        <w:t xml:space="preserve">se </w:t>
      </w:r>
      <w:r w:rsidR="002D1B2E" w:rsidRPr="00D106AF">
        <w:t>C</w:t>
      </w:r>
      <w:r w:rsidR="00AB006A" w:rsidRPr="00D106AF">
        <w:t>ase</w:t>
      </w:r>
      <w:r w:rsidR="002D1B2E" w:rsidRPr="00D106AF">
        <w:t xml:space="preserve"> báo cáo kết quả</w:t>
      </w:r>
      <w:bookmarkEnd w:id="60"/>
    </w:p>
    <w:p w:rsidR="002D1B2E" w:rsidRPr="00D106AF" w:rsidRDefault="002D1B2E" w:rsidP="00144B3B">
      <w:pPr>
        <w:pStyle w:val="Nidungvnbn"/>
      </w:pPr>
      <w:r w:rsidRPr="00D106AF">
        <w:t>Tương tự như U</w:t>
      </w:r>
      <w:r w:rsidR="00CD70A1" w:rsidRPr="00D106AF">
        <w:t xml:space="preserve">se </w:t>
      </w:r>
      <w:r w:rsidRPr="00D106AF">
        <w:t>C</w:t>
      </w:r>
      <w:r w:rsidR="00CD70A1" w:rsidRPr="00D106AF">
        <w:t>ase</w:t>
      </w:r>
      <w:r w:rsidRPr="00D106AF">
        <w:t xml:space="preserve"> Báo cáo kết quả trong hệ thống mua hàng.</w:t>
      </w:r>
    </w:p>
    <w:p w:rsidR="008F02B7" w:rsidRDefault="008F02B7">
      <w:pPr>
        <w:spacing w:after="200" w:line="276" w:lineRule="auto"/>
        <w:rPr>
          <w:b/>
          <w:sz w:val="32"/>
          <w:szCs w:val="32"/>
        </w:rPr>
      </w:pPr>
      <w:bookmarkStart w:id="61" w:name="_Toc26871957"/>
      <w:r>
        <w:br w:type="page"/>
      </w:r>
    </w:p>
    <w:p w:rsidR="00AB006A" w:rsidRPr="00D106AF" w:rsidRDefault="00AB006A" w:rsidP="00AB006A">
      <w:pPr>
        <w:pStyle w:val="Chng"/>
      </w:pPr>
      <w:r w:rsidRPr="00D106AF">
        <w:lastRenderedPageBreak/>
        <w:t>CHƯƠNG 4 – XÁC ĐỊNH CÁC LỚP THỰC THỂ VÀ CÁC LỚP BIÊN</w:t>
      </w:r>
      <w:r w:rsidRPr="00D106AF">
        <w:cr/>
      </w:r>
      <w:r w:rsidRPr="00D106AF">
        <w:rPr>
          <w:rStyle w:val="NidungvnbnChar"/>
          <w:b w:val="0"/>
        </w:rPr>
        <w:t xml:space="preserve"> Dựa vào Use Case, ta xác định các lớp thực thể (entity) sau:</w:t>
      </w:r>
      <w:bookmarkEnd w:id="61"/>
    </w:p>
    <w:p w:rsidR="00AB006A" w:rsidRPr="00D106AF" w:rsidRDefault="00BF369B" w:rsidP="009B7D4F">
      <w:pPr>
        <w:pStyle w:val="Chng"/>
        <w:jc w:val="center"/>
      </w:pPr>
      <w:r>
        <w:rPr>
          <w:noProof/>
        </w:rPr>
        <w:drawing>
          <wp:inline distT="0" distB="0" distL="0" distR="0" wp14:anchorId="1D7E1CA4" wp14:editId="56F527A6">
            <wp:extent cx="5880100" cy="557403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0100" cy="5574030"/>
                    </a:xfrm>
                    <a:prstGeom prst="rect">
                      <a:avLst/>
                    </a:prstGeom>
                  </pic:spPr>
                </pic:pic>
              </a:graphicData>
            </a:graphic>
          </wp:inline>
        </w:drawing>
      </w:r>
    </w:p>
    <w:p w:rsidR="00E66DF1" w:rsidRPr="00D106AF" w:rsidRDefault="00E66DF1" w:rsidP="00E66DF1">
      <w:pPr>
        <w:pStyle w:val="Caption"/>
      </w:pPr>
      <w:r>
        <w:t xml:space="preserve">Hình </w:t>
      </w:r>
      <w:fldSimple w:instr=" SEQ Hình \* ARABIC ">
        <w:r>
          <w:rPr>
            <w:noProof/>
          </w:rPr>
          <w:t>10</w:t>
        </w:r>
      </w:fldSimple>
      <w:r w:rsidRPr="004E7CA9">
        <w:rPr>
          <w:noProof/>
        </w:rPr>
        <w:t>: Biểu đồ phân tích lớp thực thể</w:t>
      </w:r>
    </w:p>
    <w:p w:rsidR="00CB5F64" w:rsidRPr="00D106AF" w:rsidRDefault="00CB5F64" w:rsidP="00CB5F64"/>
    <w:p w:rsidR="00500E76" w:rsidRPr="00D106AF" w:rsidRDefault="00500E76" w:rsidP="00500E76">
      <w:pPr>
        <w:spacing w:line="0" w:lineRule="atLeast"/>
      </w:pPr>
      <w:r w:rsidRPr="00D106AF">
        <w:t>Và các lớp biên (boundary):</w:t>
      </w:r>
    </w:p>
    <w:p w:rsidR="00CB5F64" w:rsidRPr="00D106AF" w:rsidRDefault="00CB5F64" w:rsidP="00CB5F64"/>
    <w:p w:rsidR="00CB5F64" w:rsidRPr="00D106AF" w:rsidRDefault="009B7D4F" w:rsidP="009B7D4F">
      <w:pPr>
        <w:jc w:val="center"/>
      </w:pPr>
      <w:r w:rsidRPr="00D106AF">
        <w:rPr>
          <w:noProof/>
        </w:rPr>
        <w:lastRenderedPageBreak/>
        <w:drawing>
          <wp:inline distT="0" distB="0" distL="0" distR="0" wp14:anchorId="68C19A70" wp14:editId="664EB797">
            <wp:extent cx="5791835" cy="299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992120"/>
                    </a:xfrm>
                    <a:prstGeom prst="rect">
                      <a:avLst/>
                    </a:prstGeom>
                  </pic:spPr>
                </pic:pic>
              </a:graphicData>
            </a:graphic>
          </wp:inline>
        </w:drawing>
      </w:r>
    </w:p>
    <w:p w:rsidR="00CB5F64" w:rsidRPr="00D106AF" w:rsidRDefault="00CB5F64" w:rsidP="00CB5F64"/>
    <w:p w:rsidR="00E66DF1" w:rsidRPr="00D106AF" w:rsidRDefault="00E66DF1" w:rsidP="00E66DF1">
      <w:pPr>
        <w:pStyle w:val="Caption"/>
      </w:pPr>
      <w:r>
        <w:t xml:space="preserve">Hình </w:t>
      </w:r>
      <w:fldSimple w:instr=" SEQ Hình \* ARABIC ">
        <w:r>
          <w:rPr>
            <w:noProof/>
          </w:rPr>
          <w:t>11</w:t>
        </w:r>
      </w:fldSimple>
      <w:r w:rsidRPr="00A32B45">
        <w:t>: Các lớp biên (Boundary)</w:t>
      </w:r>
    </w:p>
    <w:p w:rsidR="00CB5F64" w:rsidRPr="00D106AF" w:rsidRDefault="00CB5F64" w:rsidP="00CB5F64"/>
    <w:p w:rsidR="00CB5F64" w:rsidRDefault="000D6CEE" w:rsidP="00CB5F64">
      <w:r>
        <w:rPr>
          <w:noProof/>
        </w:rPr>
        <w:drawing>
          <wp:inline distT="0" distB="0" distL="0" distR="0" wp14:anchorId="024240D3" wp14:editId="3B38CDC0">
            <wp:extent cx="5880100" cy="46132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0100" cy="4613275"/>
                    </a:xfrm>
                    <a:prstGeom prst="rect">
                      <a:avLst/>
                    </a:prstGeom>
                  </pic:spPr>
                </pic:pic>
              </a:graphicData>
            </a:graphic>
          </wp:inline>
        </w:drawing>
      </w:r>
    </w:p>
    <w:p w:rsidR="000D6CEE" w:rsidRPr="00D106AF" w:rsidRDefault="000D6CEE" w:rsidP="00CB5F64"/>
    <w:p w:rsidR="000D6CEE" w:rsidRPr="00D106AF" w:rsidRDefault="000D6CEE" w:rsidP="000D6CEE">
      <w:pPr>
        <w:jc w:val="center"/>
      </w:pPr>
      <w:r w:rsidRPr="00D106AF">
        <w:t>Hình 11</w:t>
      </w:r>
      <w:r>
        <w:t>.1</w:t>
      </w:r>
      <w:r w:rsidR="003729CE">
        <w:t>:</w:t>
      </w:r>
      <w:r w:rsidR="00E66DF1" w:rsidRPr="00E66DF1">
        <w:t xml:space="preserve"> Entity Relationship Diagram</w:t>
      </w:r>
      <w:bookmarkStart w:id="62" w:name="_GoBack"/>
      <w:bookmarkEnd w:id="62"/>
    </w:p>
    <w:p w:rsidR="000D6CEE" w:rsidRDefault="000D6CEE">
      <w:pPr>
        <w:spacing w:after="200" w:line="276" w:lineRule="auto"/>
      </w:pPr>
      <w:r>
        <w:br w:type="page"/>
      </w:r>
    </w:p>
    <w:p w:rsidR="000D6CEE" w:rsidRPr="00D106AF" w:rsidRDefault="000D6CEE" w:rsidP="000D6CEE">
      <w:pPr>
        <w:jc w:val="center"/>
      </w:pPr>
    </w:p>
    <w:p w:rsidR="009B7D4F" w:rsidRPr="00D106AF" w:rsidRDefault="009B7D4F" w:rsidP="009B7D4F">
      <w:pPr>
        <w:pStyle w:val="Tiucctrangmu"/>
      </w:pPr>
      <w:r w:rsidRPr="00D106AF">
        <w:t>CHƯƠNG 5 – BIỂU ĐỒ HOẠT ĐỘNG CỦA CÁC USE CASE</w:t>
      </w:r>
    </w:p>
    <w:p w:rsidR="00CB5F64" w:rsidRPr="00D106AF" w:rsidRDefault="009B7D4F" w:rsidP="009B7D4F">
      <w:pPr>
        <w:pStyle w:val="Tiumccp1"/>
      </w:pPr>
      <w:bookmarkStart w:id="63" w:name="_Toc26871959"/>
      <w:r w:rsidRPr="00D106AF">
        <w:t xml:space="preserve">5.1 </w:t>
      </w:r>
      <w:r w:rsidR="00973CA0" w:rsidRPr="00D106AF">
        <w:t>USE CASE</w:t>
      </w:r>
      <w:r w:rsidRPr="00D106AF">
        <w:t xml:space="preserve"> Đăng ký</w:t>
      </w:r>
      <w:bookmarkEnd w:id="63"/>
    </w:p>
    <w:p w:rsidR="009B7D4F" w:rsidRPr="00D106AF" w:rsidRDefault="002231C5" w:rsidP="009B7D4F">
      <w:pPr>
        <w:pStyle w:val="Tiumccp1"/>
      </w:pPr>
      <w:bookmarkStart w:id="64" w:name="_Toc26871960"/>
      <w:r w:rsidRPr="00D106AF">
        <w:rPr>
          <w:noProof/>
        </w:rPr>
        <w:drawing>
          <wp:inline distT="0" distB="0" distL="0" distR="0" wp14:anchorId="74E61430" wp14:editId="39A16AB3">
            <wp:extent cx="5791835" cy="1494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494155"/>
                    </a:xfrm>
                    <a:prstGeom prst="rect">
                      <a:avLst/>
                    </a:prstGeom>
                  </pic:spPr>
                </pic:pic>
              </a:graphicData>
            </a:graphic>
          </wp:inline>
        </w:drawing>
      </w:r>
      <w:bookmarkEnd w:id="64"/>
    </w:p>
    <w:p w:rsidR="008E2362" w:rsidRPr="00D106AF" w:rsidRDefault="008E2362" w:rsidP="008E2362">
      <w:pPr>
        <w:jc w:val="center"/>
      </w:pPr>
      <w:r w:rsidRPr="00D106AF">
        <w:t xml:space="preserve">Hình 12: Biểu đồ hoạt động của </w:t>
      </w:r>
      <w:r w:rsidR="00973CA0" w:rsidRPr="00D106AF">
        <w:t>USE CASE</w:t>
      </w:r>
      <w:r w:rsidRPr="00D106AF">
        <w:t xml:space="preserve"> Đăng ký thành viên</w:t>
      </w:r>
    </w:p>
    <w:p w:rsidR="009B7D4F" w:rsidRPr="00D106AF" w:rsidRDefault="009B7D4F" w:rsidP="009B7D4F">
      <w:pPr>
        <w:pStyle w:val="Tiumccp1"/>
      </w:pPr>
      <w:bookmarkStart w:id="65" w:name="_Toc26871961"/>
      <w:r w:rsidRPr="00D106AF">
        <w:t xml:space="preserve">5.2 </w:t>
      </w:r>
      <w:r w:rsidR="00973CA0" w:rsidRPr="00D106AF">
        <w:t>USE CASE</w:t>
      </w:r>
      <w:r w:rsidRPr="00D106AF">
        <w:t xml:space="preserve"> Đăng nhập</w:t>
      </w:r>
      <w:bookmarkEnd w:id="65"/>
    </w:p>
    <w:p w:rsidR="009B7D4F" w:rsidRPr="00D106AF" w:rsidRDefault="002231C5" w:rsidP="002231C5">
      <w:pPr>
        <w:pStyle w:val="Tiumccp1"/>
        <w:jc w:val="center"/>
      </w:pPr>
      <w:bookmarkStart w:id="66" w:name="_Toc26871962"/>
      <w:r w:rsidRPr="00D106AF">
        <w:rPr>
          <w:noProof/>
        </w:rPr>
        <w:drawing>
          <wp:inline distT="0" distB="0" distL="0" distR="0" wp14:anchorId="73EADE27" wp14:editId="14598245">
            <wp:extent cx="5791835" cy="149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494155"/>
                    </a:xfrm>
                    <a:prstGeom prst="rect">
                      <a:avLst/>
                    </a:prstGeom>
                  </pic:spPr>
                </pic:pic>
              </a:graphicData>
            </a:graphic>
          </wp:inline>
        </w:drawing>
      </w:r>
      <w:bookmarkEnd w:id="66"/>
    </w:p>
    <w:p w:rsidR="002231C5" w:rsidRPr="00D106AF" w:rsidRDefault="002231C5" w:rsidP="002231C5">
      <w:pPr>
        <w:jc w:val="center"/>
      </w:pPr>
      <w:r w:rsidRPr="00D106AF">
        <w:t xml:space="preserve">Hình 13: Biểu đồ hoạt động của </w:t>
      </w:r>
      <w:r w:rsidR="00973CA0" w:rsidRPr="00D106AF">
        <w:t>USE CASE</w:t>
      </w:r>
      <w:r w:rsidRPr="00D106AF">
        <w:t xml:space="preserve"> Đăng nhập</w:t>
      </w:r>
    </w:p>
    <w:p w:rsidR="009B7D4F" w:rsidRPr="00D106AF" w:rsidRDefault="009B7D4F" w:rsidP="009B7D4F">
      <w:pPr>
        <w:pStyle w:val="Tiumccp1"/>
      </w:pPr>
      <w:bookmarkStart w:id="67" w:name="_Toc26871963"/>
      <w:r w:rsidRPr="00D106AF">
        <w:t xml:space="preserve">5.3 </w:t>
      </w:r>
      <w:r w:rsidR="00973CA0" w:rsidRPr="00D106AF">
        <w:t>USE CASE</w:t>
      </w:r>
      <w:r w:rsidRPr="00D106AF">
        <w:t xml:space="preserve"> Sửa thông tin cá nhân</w:t>
      </w:r>
      <w:bookmarkEnd w:id="67"/>
    </w:p>
    <w:p w:rsidR="009B7D4F" w:rsidRPr="00D106AF" w:rsidRDefault="002022CE" w:rsidP="009B7D4F">
      <w:pPr>
        <w:pStyle w:val="Tiumccp1"/>
      </w:pPr>
      <w:bookmarkStart w:id="68" w:name="_Toc26871964"/>
      <w:r w:rsidRPr="00D106AF">
        <w:rPr>
          <w:noProof/>
        </w:rPr>
        <w:drawing>
          <wp:inline distT="0" distB="0" distL="0" distR="0" wp14:anchorId="48E74D89" wp14:editId="6C964AA5">
            <wp:extent cx="5791835" cy="1666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666240"/>
                    </a:xfrm>
                    <a:prstGeom prst="rect">
                      <a:avLst/>
                    </a:prstGeom>
                  </pic:spPr>
                </pic:pic>
              </a:graphicData>
            </a:graphic>
          </wp:inline>
        </w:drawing>
      </w:r>
      <w:bookmarkEnd w:id="68"/>
    </w:p>
    <w:p w:rsidR="002022CE" w:rsidRPr="00D106AF" w:rsidRDefault="002022CE" w:rsidP="002022CE">
      <w:pPr>
        <w:jc w:val="center"/>
      </w:pPr>
      <w:r w:rsidRPr="00D106AF">
        <w:t xml:space="preserve">Hình 14: Biểu đồ hoạt động của </w:t>
      </w:r>
      <w:r w:rsidR="00973CA0" w:rsidRPr="00D106AF">
        <w:t>USE CASE</w:t>
      </w:r>
      <w:r w:rsidRPr="00D106AF">
        <w:t xml:space="preserve"> Sửa thông tin cá nhân</w:t>
      </w:r>
    </w:p>
    <w:p w:rsidR="009B7D4F" w:rsidRPr="00D106AF" w:rsidRDefault="009B7D4F" w:rsidP="009B7D4F">
      <w:pPr>
        <w:pStyle w:val="Tiumccp1"/>
      </w:pPr>
      <w:bookmarkStart w:id="69" w:name="_Toc26871965"/>
      <w:r w:rsidRPr="00D106AF">
        <w:t xml:space="preserve">5.4 </w:t>
      </w:r>
      <w:r w:rsidR="00973CA0" w:rsidRPr="00D106AF">
        <w:t>USE CASE</w:t>
      </w:r>
      <w:r w:rsidRPr="00D106AF">
        <w:t xml:space="preserve"> Quản lý danh sách thành viên</w:t>
      </w:r>
      <w:bookmarkEnd w:id="69"/>
    </w:p>
    <w:p w:rsidR="009B7D4F" w:rsidRPr="00D106AF" w:rsidRDefault="00441C7D" w:rsidP="00441C7D">
      <w:pPr>
        <w:pStyle w:val="Tiumccp1"/>
        <w:jc w:val="center"/>
      </w:pPr>
      <w:bookmarkStart w:id="70" w:name="_Toc26871966"/>
      <w:r w:rsidRPr="00D106AF">
        <w:rPr>
          <w:noProof/>
        </w:rPr>
        <w:drawing>
          <wp:inline distT="0" distB="0" distL="0" distR="0" wp14:anchorId="5CBA9FE4" wp14:editId="7E94C2B8">
            <wp:extent cx="5791835" cy="1597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597025"/>
                    </a:xfrm>
                    <a:prstGeom prst="rect">
                      <a:avLst/>
                    </a:prstGeom>
                  </pic:spPr>
                </pic:pic>
              </a:graphicData>
            </a:graphic>
          </wp:inline>
        </w:drawing>
      </w:r>
      <w:bookmarkEnd w:id="70"/>
    </w:p>
    <w:p w:rsidR="002022CE" w:rsidRPr="00D106AF" w:rsidRDefault="002022CE" w:rsidP="002022CE">
      <w:pPr>
        <w:jc w:val="center"/>
      </w:pPr>
      <w:r w:rsidRPr="00D106AF">
        <w:t xml:space="preserve">Hình 15: Biểu đồ hoạt động của </w:t>
      </w:r>
      <w:r w:rsidR="00973CA0" w:rsidRPr="00D106AF">
        <w:t>USE CASE</w:t>
      </w:r>
      <w:r w:rsidRPr="00D106AF">
        <w:t xml:space="preserve"> Quản lý danh sách thành viên</w:t>
      </w:r>
    </w:p>
    <w:p w:rsidR="009B7D4F" w:rsidRPr="00D106AF" w:rsidRDefault="009B7D4F" w:rsidP="009B7D4F">
      <w:pPr>
        <w:pStyle w:val="Tiumccp1"/>
      </w:pPr>
      <w:bookmarkStart w:id="71" w:name="_Toc26871967"/>
      <w:r w:rsidRPr="00D106AF">
        <w:t xml:space="preserve">5.5 </w:t>
      </w:r>
      <w:r w:rsidR="00973CA0" w:rsidRPr="00D106AF">
        <w:t>USE CASE</w:t>
      </w:r>
      <w:r w:rsidRPr="00D106AF">
        <w:t xml:space="preserve"> Quản lý danh mục sản phẩm</w:t>
      </w:r>
      <w:bookmarkEnd w:id="71"/>
    </w:p>
    <w:p w:rsidR="009B7D4F" w:rsidRPr="00D106AF" w:rsidRDefault="00445188" w:rsidP="00445188">
      <w:pPr>
        <w:jc w:val="center"/>
      </w:pPr>
      <w:r w:rsidRPr="00D106AF">
        <w:t xml:space="preserve">Tương tự </w:t>
      </w:r>
      <w:r w:rsidR="00973CA0" w:rsidRPr="00D106AF">
        <w:t>USE CASE</w:t>
      </w:r>
      <w:r w:rsidRPr="00D106AF">
        <w:t xml:space="preserve"> Quản lý danh sách thành viên</w:t>
      </w:r>
    </w:p>
    <w:p w:rsidR="009B7D4F" w:rsidRPr="00D106AF" w:rsidRDefault="009B7D4F" w:rsidP="009B7D4F">
      <w:pPr>
        <w:pStyle w:val="Tiumccp1"/>
      </w:pPr>
      <w:bookmarkStart w:id="72" w:name="_Toc26871968"/>
      <w:r w:rsidRPr="00D106AF">
        <w:t xml:space="preserve">5.6 </w:t>
      </w:r>
      <w:r w:rsidR="00973CA0" w:rsidRPr="00D106AF">
        <w:t>USE CASE</w:t>
      </w:r>
      <w:r w:rsidRPr="00D106AF">
        <w:t xml:space="preserve"> Mua hàng, tiếp nhận và xử lý đơn hàng</w:t>
      </w:r>
      <w:bookmarkEnd w:id="72"/>
    </w:p>
    <w:p w:rsidR="009B7D4F" w:rsidRPr="00D106AF" w:rsidRDefault="00653C0C" w:rsidP="00653C0C">
      <w:pPr>
        <w:pStyle w:val="Tiumccp1"/>
        <w:jc w:val="center"/>
      </w:pPr>
      <w:bookmarkStart w:id="73" w:name="_Toc26871969"/>
      <w:r w:rsidRPr="00D106AF">
        <w:rPr>
          <w:noProof/>
        </w:rPr>
        <w:lastRenderedPageBreak/>
        <w:drawing>
          <wp:inline distT="0" distB="0" distL="0" distR="0" wp14:anchorId="2BFF0554" wp14:editId="717C4459">
            <wp:extent cx="5791835"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501390"/>
                    </a:xfrm>
                    <a:prstGeom prst="rect">
                      <a:avLst/>
                    </a:prstGeom>
                  </pic:spPr>
                </pic:pic>
              </a:graphicData>
            </a:graphic>
          </wp:inline>
        </w:drawing>
      </w:r>
      <w:bookmarkEnd w:id="73"/>
    </w:p>
    <w:p w:rsidR="009B7D4F" w:rsidRPr="00D106AF" w:rsidRDefault="009B7D4F" w:rsidP="009B7D4F">
      <w:pPr>
        <w:jc w:val="center"/>
      </w:pPr>
      <w:r w:rsidRPr="00D106AF">
        <w:t xml:space="preserve">Hình 16: Biểu đồ hoạt động của </w:t>
      </w:r>
      <w:r w:rsidR="00973CA0" w:rsidRPr="00D106AF">
        <w:t>USE CASE</w:t>
      </w:r>
      <w:r w:rsidRPr="00D106AF">
        <w:t xml:space="preserve"> Mua hàng, tiếp nhận và xử lý đơn hàng</w:t>
      </w:r>
    </w:p>
    <w:p w:rsidR="009B7D4F" w:rsidRPr="00D106AF" w:rsidRDefault="009B7D4F" w:rsidP="009B7D4F">
      <w:pPr>
        <w:pStyle w:val="Tiumccp1"/>
      </w:pPr>
      <w:bookmarkStart w:id="74" w:name="_Toc26871970"/>
      <w:r w:rsidRPr="00D106AF">
        <w:t xml:space="preserve">5.7 </w:t>
      </w:r>
      <w:r w:rsidR="00973CA0" w:rsidRPr="00D106AF">
        <w:t>USE CASE</w:t>
      </w:r>
      <w:r w:rsidRPr="00D106AF">
        <w:t xml:space="preserve"> Bảo hành sản phẩm</w:t>
      </w:r>
      <w:bookmarkEnd w:id="74"/>
    </w:p>
    <w:p w:rsidR="00653C0C" w:rsidRPr="00D106AF" w:rsidRDefault="00D042E5" w:rsidP="00D042E5">
      <w:pPr>
        <w:pStyle w:val="Tiumccp1"/>
        <w:jc w:val="center"/>
      </w:pPr>
      <w:bookmarkStart w:id="75" w:name="_Toc26871971"/>
      <w:r w:rsidRPr="00D106AF">
        <w:rPr>
          <w:noProof/>
        </w:rPr>
        <w:drawing>
          <wp:inline distT="0" distB="0" distL="0" distR="0" wp14:anchorId="15386324" wp14:editId="2F400A29">
            <wp:extent cx="5791835" cy="29254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25445"/>
                    </a:xfrm>
                    <a:prstGeom prst="rect">
                      <a:avLst/>
                    </a:prstGeom>
                  </pic:spPr>
                </pic:pic>
              </a:graphicData>
            </a:graphic>
          </wp:inline>
        </w:drawing>
      </w:r>
      <w:bookmarkEnd w:id="75"/>
    </w:p>
    <w:p w:rsidR="009B7D4F" w:rsidRPr="00D106AF" w:rsidRDefault="009B7D4F" w:rsidP="009B7D4F">
      <w:pPr>
        <w:jc w:val="center"/>
      </w:pPr>
      <w:r w:rsidRPr="00D106AF">
        <w:t xml:space="preserve">Hình 17: Biểu đồ hoạt động của </w:t>
      </w:r>
      <w:r w:rsidR="00973CA0" w:rsidRPr="00D106AF">
        <w:t>USE CASE</w:t>
      </w:r>
      <w:r w:rsidRPr="00D106AF">
        <w:t xml:space="preserve"> Bảo hành sản phẩm</w:t>
      </w:r>
    </w:p>
    <w:p w:rsidR="00CB5F64" w:rsidRPr="00D106AF" w:rsidRDefault="00CB5F64" w:rsidP="00CB5F64"/>
    <w:p w:rsidR="00CB5F64" w:rsidRPr="00D106AF" w:rsidRDefault="00CB5F64" w:rsidP="00CB5F64"/>
    <w:p w:rsidR="00D042E5" w:rsidRPr="00D106AF" w:rsidRDefault="00D042E5" w:rsidP="00144B3B">
      <w:pPr>
        <w:pStyle w:val="Tiucctrangmu"/>
        <w:jc w:val="left"/>
        <w:rPr>
          <w:rStyle w:val="NidungvnbnChar"/>
          <w:b w:val="0"/>
        </w:rPr>
      </w:pPr>
      <w:r w:rsidRPr="00D106AF">
        <w:t>CHƯƠNG 6 –MÔ HÌNH HÓA TƯƠNG TÁC TRONG CÁC USE CASE: BIỂU ĐỒ TUẦN TỰ VÀ BIỂU ĐỒ GIAO TIẾP</w:t>
      </w:r>
      <w:r w:rsidRPr="00D106AF">
        <w:cr/>
      </w:r>
      <w:r w:rsidR="00144B3B" w:rsidRPr="00D106AF">
        <w:rPr>
          <w:rStyle w:val="NidungvnbnChar"/>
          <w:b w:val="0"/>
        </w:rPr>
        <w:t>Dựa vào những lớp thực thể và lớp biên đã phát hiện ở trên, ta xây dựng các biểu đồ tuần tự và biểu đồ giao tiếp cho từng gói chức năng chính của hệ thống.</w:t>
      </w:r>
    </w:p>
    <w:p w:rsidR="00E56CF2" w:rsidRPr="00D106AF" w:rsidRDefault="00144B3B" w:rsidP="00144B3B">
      <w:pPr>
        <w:pStyle w:val="Tiumccp1"/>
      </w:pPr>
      <w:bookmarkStart w:id="76" w:name="_Toc26871972"/>
      <w:r w:rsidRPr="00D106AF">
        <w:t>6.1 Use case Đăng ký thành viên</w:t>
      </w:r>
      <w:bookmarkEnd w:id="76"/>
    </w:p>
    <w:p w:rsidR="00AF01BA" w:rsidRPr="00D106AF" w:rsidRDefault="00AF01BA" w:rsidP="00144B3B">
      <w:pPr>
        <w:pStyle w:val="Tiumccp1"/>
      </w:pPr>
    </w:p>
    <w:p w:rsidR="00E56CF2" w:rsidRPr="00D106AF" w:rsidRDefault="00AF01BA" w:rsidP="00CB5F64">
      <w:r w:rsidRPr="00D106AF">
        <w:rPr>
          <w:noProof/>
        </w:rPr>
        <w:lastRenderedPageBreak/>
        <w:drawing>
          <wp:inline distT="0" distB="0" distL="0" distR="0" wp14:anchorId="3F304381" wp14:editId="7F636A88">
            <wp:extent cx="5791835" cy="3709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709035"/>
                    </a:xfrm>
                    <a:prstGeom prst="rect">
                      <a:avLst/>
                    </a:prstGeom>
                  </pic:spPr>
                </pic:pic>
              </a:graphicData>
            </a:graphic>
          </wp:inline>
        </w:drawing>
      </w:r>
    </w:p>
    <w:p w:rsidR="00E56CF2" w:rsidRPr="00D106AF" w:rsidRDefault="00E56CF2" w:rsidP="00CB5F64"/>
    <w:p w:rsidR="00E56CF2" w:rsidRPr="00D106AF" w:rsidRDefault="00144B3B" w:rsidP="00144B3B">
      <w:pPr>
        <w:jc w:val="center"/>
      </w:pPr>
      <w:r w:rsidRPr="00D106AF">
        <w:t xml:space="preserve">Hình 18: Biểu đồ tuần tự của </w:t>
      </w:r>
      <w:r w:rsidR="00973CA0" w:rsidRPr="00D106AF">
        <w:t>USE CASE</w:t>
      </w:r>
      <w:r w:rsidRPr="00D106AF">
        <w:t xml:space="preserve"> Đăng ký thành viên</w:t>
      </w:r>
    </w:p>
    <w:p w:rsidR="00E56CF2" w:rsidRPr="00D106AF" w:rsidRDefault="00E56CF2" w:rsidP="00CB5F64"/>
    <w:p w:rsidR="00E56CF2" w:rsidRPr="00D106AF" w:rsidRDefault="00BC322B" w:rsidP="00AF01BA">
      <w:pPr>
        <w:jc w:val="center"/>
      </w:pPr>
      <w:r w:rsidRPr="00D106AF">
        <w:rPr>
          <w:noProof/>
        </w:rPr>
        <w:drawing>
          <wp:inline distT="0" distB="0" distL="0" distR="0" wp14:anchorId="353C320D" wp14:editId="192BF280">
            <wp:extent cx="5791835"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800225"/>
                    </a:xfrm>
                    <a:prstGeom prst="rect">
                      <a:avLst/>
                    </a:prstGeom>
                  </pic:spPr>
                </pic:pic>
              </a:graphicData>
            </a:graphic>
          </wp:inline>
        </w:drawing>
      </w:r>
    </w:p>
    <w:p w:rsidR="00AF01BA" w:rsidRPr="00D106AF" w:rsidRDefault="00AF01BA" w:rsidP="00AF01BA">
      <w:pPr>
        <w:jc w:val="center"/>
      </w:pPr>
    </w:p>
    <w:p w:rsidR="00E56CF2" w:rsidRPr="00D106AF" w:rsidRDefault="00AF01BA" w:rsidP="00AF01BA">
      <w:pPr>
        <w:jc w:val="center"/>
      </w:pPr>
      <w:r w:rsidRPr="00D106AF">
        <w:t xml:space="preserve">Hình 19: Biểu đồ giao tiếp của </w:t>
      </w:r>
      <w:r w:rsidR="00973CA0" w:rsidRPr="00D106AF">
        <w:t>USE CASE</w:t>
      </w:r>
      <w:r w:rsidRPr="00D106AF">
        <w:t xml:space="preserve"> Đăng ký thành viên</w:t>
      </w:r>
    </w:p>
    <w:p w:rsidR="00E56CF2" w:rsidRPr="00D106AF" w:rsidRDefault="00E56CF2" w:rsidP="00CB5F64"/>
    <w:p w:rsidR="00AF01BA" w:rsidRPr="00D106AF" w:rsidRDefault="00AF01BA" w:rsidP="00AF01BA">
      <w:pPr>
        <w:pStyle w:val="Tiumccp1"/>
      </w:pPr>
    </w:p>
    <w:p w:rsidR="00AF01BA" w:rsidRPr="00D106AF" w:rsidRDefault="00AF01BA" w:rsidP="00AF01BA">
      <w:pPr>
        <w:pStyle w:val="Tiumccp1"/>
      </w:pPr>
      <w:bookmarkStart w:id="77" w:name="_Toc26871973"/>
      <w:r w:rsidRPr="00D106AF">
        <w:t xml:space="preserve">6.2 </w:t>
      </w:r>
      <w:r w:rsidRPr="00D106AF">
        <w:rPr>
          <w:sz w:val="24"/>
        </w:rPr>
        <w:t>Use case Đăng nhập</w:t>
      </w:r>
      <w:bookmarkEnd w:id="77"/>
    </w:p>
    <w:p w:rsidR="00AF01BA" w:rsidRPr="00D106AF" w:rsidRDefault="00AF01BA" w:rsidP="00CB5F64">
      <w:r w:rsidRPr="00D106AF">
        <w:rPr>
          <w:noProof/>
        </w:rPr>
        <w:lastRenderedPageBreak/>
        <w:drawing>
          <wp:inline distT="0" distB="0" distL="0" distR="0" wp14:anchorId="68075BB1" wp14:editId="409F9F70">
            <wp:extent cx="5791835" cy="3894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894455"/>
                    </a:xfrm>
                    <a:prstGeom prst="rect">
                      <a:avLst/>
                    </a:prstGeom>
                  </pic:spPr>
                </pic:pic>
              </a:graphicData>
            </a:graphic>
          </wp:inline>
        </w:drawing>
      </w:r>
    </w:p>
    <w:p w:rsidR="00AF01BA" w:rsidRPr="00D106AF" w:rsidRDefault="00AF01BA" w:rsidP="00CB5F64"/>
    <w:p w:rsidR="00AF01BA" w:rsidRPr="00D106AF" w:rsidRDefault="00AF01BA" w:rsidP="00AF01BA">
      <w:pPr>
        <w:jc w:val="center"/>
      </w:pPr>
      <w:r w:rsidRPr="00D106AF">
        <w:t xml:space="preserve">Hình 20: Biểu đồ tuần tự của </w:t>
      </w:r>
      <w:r w:rsidR="00973CA0" w:rsidRPr="00D106AF">
        <w:t>USE CASE</w:t>
      </w:r>
      <w:r w:rsidRPr="00D106AF">
        <w:t xml:space="preserve"> Đăng nhập</w:t>
      </w:r>
    </w:p>
    <w:p w:rsidR="00AF01BA" w:rsidRPr="00D106AF" w:rsidRDefault="00AF01BA" w:rsidP="00CB5F64"/>
    <w:p w:rsidR="00AF01BA" w:rsidRPr="00D106AF" w:rsidRDefault="00AF01BA" w:rsidP="00CB5F64"/>
    <w:p w:rsidR="00AF01BA" w:rsidRPr="00D106AF" w:rsidRDefault="00BC322B" w:rsidP="00CB5F64">
      <w:r w:rsidRPr="00D106AF">
        <w:rPr>
          <w:noProof/>
        </w:rPr>
        <w:drawing>
          <wp:inline distT="0" distB="0" distL="0" distR="0" wp14:anchorId="6E291AFC" wp14:editId="317ED8D5">
            <wp:extent cx="5791835" cy="1883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883410"/>
                    </a:xfrm>
                    <a:prstGeom prst="rect">
                      <a:avLst/>
                    </a:prstGeom>
                  </pic:spPr>
                </pic:pic>
              </a:graphicData>
            </a:graphic>
          </wp:inline>
        </w:drawing>
      </w:r>
    </w:p>
    <w:p w:rsidR="00BC322B" w:rsidRPr="00D106AF" w:rsidRDefault="00BC322B" w:rsidP="00BC322B">
      <w:pPr>
        <w:spacing w:line="0" w:lineRule="atLeast"/>
        <w:ind w:left="2680"/>
        <w:rPr>
          <w:i/>
        </w:rPr>
      </w:pPr>
    </w:p>
    <w:p w:rsidR="00BC322B" w:rsidRPr="00D106AF" w:rsidRDefault="00BC322B" w:rsidP="00BC322B">
      <w:pPr>
        <w:jc w:val="center"/>
      </w:pPr>
      <w:r w:rsidRPr="00D106AF">
        <w:t xml:space="preserve">Hình 21: Biểu đồ giao tiếp của </w:t>
      </w:r>
      <w:r w:rsidR="00973CA0" w:rsidRPr="00D106AF">
        <w:t>USE CASE</w:t>
      </w:r>
      <w:r w:rsidRPr="00D106AF">
        <w:t xml:space="preserve"> Đăng nhập</w:t>
      </w:r>
    </w:p>
    <w:p w:rsidR="00AF01BA" w:rsidRPr="00D106AF" w:rsidRDefault="00AF01BA" w:rsidP="00CB5F64"/>
    <w:p w:rsidR="00AF01BA" w:rsidRPr="00D106AF" w:rsidRDefault="00BC322B" w:rsidP="00BC322B">
      <w:pPr>
        <w:pStyle w:val="Tiumccp1"/>
      </w:pPr>
      <w:bookmarkStart w:id="78" w:name="_Toc26871974"/>
      <w:r w:rsidRPr="00D106AF">
        <w:t>6.3 Use case Sửa thông tin cá nhân</w:t>
      </w:r>
      <w:bookmarkEnd w:id="78"/>
    </w:p>
    <w:p w:rsidR="00AF01BA" w:rsidRPr="00D106AF" w:rsidRDefault="00BC322B" w:rsidP="00BC322B">
      <w:pPr>
        <w:jc w:val="center"/>
      </w:pPr>
      <w:r w:rsidRPr="00D106AF">
        <w:rPr>
          <w:noProof/>
        </w:rPr>
        <w:lastRenderedPageBreak/>
        <w:drawing>
          <wp:inline distT="0" distB="0" distL="0" distR="0" wp14:anchorId="0F11E296" wp14:editId="0693EC70">
            <wp:extent cx="5791835" cy="3704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704590"/>
                    </a:xfrm>
                    <a:prstGeom prst="rect">
                      <a:avLst/>
                    </a:prstGeom>
                  </pic:spPr>
                </pic:pic>
              </a:graphicData>
            </a:graphic>
          </wp:inline>
        </w:drawing>
      </w:r>
    </w:p>
    <w:p w:rsidR="00BC322B" w:rsidRPr="00D106AF" w:rsidRDefault="00BC322B" w:rsidP="00BC322B">
      <w:pPr>
        <w:jc w:val="center"/>
      </w:pPr>
    </w:p>
    <w:p w:rsidR="00AF01BA" w:rsidRPr="00D106AF" w:rsidRDefault="00BC322B" w:rsidP="00BC322B">
      <w:pPr>
        <w:jc w:val="center"/>
      </w:pPr>
      <w:r w:rsidRPr="00D106AF">
        <w:t xml:space="preserve">Hình 22: Biểu đồ tuần tự của </w:t>
      </w:r>
      <w:r w:rsidR="00973CA0" w:rsidRPr="00D106AF">
        <w:t>USE CASE</w:t>
      </w:r>
      <w:r w:rsidRPr="00D106AF">
        <w:t xml:space="preserve"> Sửa thông tin cá nhân</w:t>
      </w:r>
    </w:p>
    <w:p w:rsidR="00AF01BA" w:rsidRPr="00D106AF" w:rsidRDefault="00AF01BA" w:rsidP="00CB5F64"/>
    <w:p w:rsidR="00AF01BA" w:rsidRPr="00D106AF" w:rsidRDefault="00BC322B" w:rsidP="00BC322B">
      <w:pPr>
        <w:jc w:val="center"/>
      </w:pPr>
      <w:r w:rsidRPr="00D106AF">
        <w:rPr>
          <w:noProof/>
        </w:rPr>
        <w:drawing>
          <wp:inline distT="0" distB="0" distL="0" distR="0" wp14:anchorId="7D882FE8" wp14:editId="5964A23C">
            <wp:extent cx="5791835" cy="1891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891030"/>
                    </a:xfrm>
                    <a:prstGeom prst="rect">
                      <a:avLst/>
                    </a:prstGeom>
                  </pic:spPr>
                </pic:pic>
              </a:graphicData>
            </a:graphic>
          </wp:inline>
        </w:drawing>
      </w:r>
    </w:p>
    <w:p w:rsidR="00BC322B" w:rsidRPr="00D106AF" w:rsidRDefault="00BC322B" w:rsidP="00BC322B">
      <w:pPr>
        <w:jc w:val="center"/>
      </w:pPr>
    </w:p>
    <w:p w:rsidR="00AF01BA" w:rsidRPr="00D106AF" w:rsidRDefault="00BC322B" w:rsidP="00BC322B">
      <w:pPr>
        <w:jc w:val="center"/>
      </w:pPr>
      <w:r w:rsidRPr="00D106AF">
        <w:t xml:space="preserve">Hình 23: Biểu đồ giao tiếp của </w:t>
      </w:r>
      <w:r w:rsidR="00973CA0" w:rsidRPr="00D106AF">
        <w:t>USE CASE</w:t>
      </w:r>
      <w:r w:rsidRPr="00D106AF">
        <w:t xml:space="preserve"> Sửa thông tin cá nhân</w:t>
      </w:r>
    </w:p>
    <w:p w:rsidR="00AF01BA" w:rsidRPr="00D106AF" w:rsidRDefault="00AF01BA" w:rsidP="00CB5F64"/>
    <w:p w:rsidR="00641914" w:rsidRPr="00D106AF" w:rsidRDefault="00BC322B" w:rsidP="00BC322B">
      <w:pPr>
        <w:pStyle w:val="Tiumccp1"/>
      </w:pPr>
      <w:bookmarkStart w:id="79" w:name="_Toc26871975"/>
      <w:r w:rsidRPr="00D106AF">
        <w:t>6.4 Use case Quản lý danh sách thành viên</w:t>
      </w:r>
      <w:bookmarkEnd w:id="79"/>
      <w:r w:rsidRPr="00D106AF">
        <w:t xml:space="preserve"> </w:t>
      </w:r>
    </w:p>
    <w:p w:rsidR="00641914" w:rsidRPr="00D106AF" w:rsidRDefault="00641914" w:rsidP="00BC322B">
      <w:pPr>
        <w:pStyle w:val="Tiumccp1"/>
      </w:pPr>
      <w:bookmarkStart w:id="80" w:name="_Toc26871976"/>
      <w:r w:rsidRPr="00D106AF">
        <w:rPr>
          <w:noProof/>
        </w:rPr>
        <w:drawing>
          <wp:inline distT="0" distB="0" distL="0" distR="0" wp14:anchorId="741E3873" wp14:editId="6B52A7CE">
            <wp:extent cx="5791835" cy="2546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546985"/>
                    </a:xfrm>
                    <a:prstGeom prst="rect">
                      <a:avLst/>
                    </a:prstGeom>
                  </pic:spPr>
                </pic:pic>
              </a:graphicData>
            </a:graphic>
          </wp:inline>
        </w:drawing>
      </w:r>
      <w:bookmarkEnd w:id="80"/>
    </w:p>
    <w:p w:rsidR="00641914" w:rsidRPr="00D106AF" w:rsidRDefault="00641914" w:rsidP="00641914">
      <w:pPr>
        <w:jc w:val="center"/>
      </w:pPr>
      <w:r w:rsidRPr="00D106AF">
        <w:t xml:space="preserve">Hình 24: Biểu đồ tuần tự của </w:t>
      </w:r>
      <w:r w:rsidR="00973CA0" w:rsidRPr="00D106AF">
        <w:t>USE CASE</w:t>
      </w:r>
      <w:r w:rsidRPr="00D106AF">
        <w:t xml:space="preserve"> Quản lý danh sách thành viên</w:t>
      </w:r>
    </w:p>
    <w:p w:rsidR="00641914" w:rsidRPr="00D106AF" w:rsidRDefault="00641914" w:rsidP="00641914">
      <w:pPr>
        <w:pStyle w:val="Tiumccp1"/>
        <w:jc w:val="center"/>
      </w:pPr>
      <w:bookmarkStart w:id="81" w:name="_Toc26871977"/>
      <w:r w:rsidRPr="00D106AF">
        <w:rPr>
          <w:noProof/>
        </w:rPr>
        <w:lastRenderedPageBreak/>
        <w:drawing>
          <wp:inline distT="0" distB="0" distL="0" distR="0" wp14:anchorId="1FA85817" wp14:editId="1C2BA76D">
            <wp:extent cx="5791835" cy="3427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427730"/>
                    </a:xfrm>
                    <a:prstGeom prst="rect">
                      <a:avLst/>
                    </a:prstGeom>
                  </pic:spPr>
                </pic:pic>
              </a:graphicData>
            </a:graphic>
          </wp:inline>
        </w:drawing>
      </w:r>
      <w:bookmarkEnd w:id="81"/>
    </w:p>
    <w:p w:rsidR="00641914" w:rsidRPr="00D106AF" w:rsidRDefault="00641914" w:rsidP="00641914">
      <w:pPr>
        <w:jc w:val="center"/>
      </w:pPr>
      <w:r w:rsidRPr="00D106AF">
        <w:t xml:space="preserve">Hình 25: Biểu đồ giao tiếp của </w:t>
      </w:r>
      <w:r w:rsidR="00973CA0" w:rsidRPr="00D106AF">
        <w:t>USE CASE</w:t>
      </w:r>
      <w:r w:rsidRPr="00D106AF">
        <w:t xml:space="preserve"> Quản lý danh sách thành viên</w:t>
      </w:r>
    </w:p>
    <w:p w:rsidR="00641914" w:rsidRPr="00D106AF" w:rsidRDefault="00641914" w:rsidP="00641914">
      <w:pPr>
        <w:jc w:val="center"/>
        <w:rPr>
          <w:rFonts w:eastAsia="Arial"/>
        </w:rPr>
      </w:pPr>
    </w:p>
    <w:p w:rsidR="00641914" w:rsidRPr="00D106AF" w:rsidRDefault="00641914" w:rsidP="00641914">
      <w:pPr>
        <w:jc w:val="center"/>
      </w:pPr>
    </w:p>
    <w:p w:rsidR="00641914" w:rsidRPr="00D106AF" w:rsidRDefault="00641914" w:rsidP="00641914">
      <w:pPr>
        <w:pStyle w:val="Tiumccp1"/>
      </w:pPr>
      <w:bookmarkStart w:id="82" w:name="_Toc26871978"/>
      <w:r w:rsidRPr="00D106AF">
        <w:t>6.5 Use case Quản lý danh mục sản phẩm</w:t>
      </w:r>
      <w:bookmarkEnd w:id="82"/>
    </w:p>
    <w:p w:rsidR="00641914" w:rsidRPr="00D106AF" w:rsidRDefault="00641914" w:rsidP="00641914">
      <w:r w:rsidRPr="00D106AF">
        <w:t>Tương tự Use case Quản lý danh sách thành viên</w:t>
      </w:r>
    </w:p>
    <w:p w:rsidR="00641914" w:rsidRPr="00D106AF" w:rsidRDefault="00641914" w:rsidP="00641914"/>
    <w:p w:rsidR="00641914" w:rsidRPr="00D106AF" w:rsidRDefault="00641914" w:rsidP="00BC322B">
      <w:pPr>
        <w:pStyle w:val="Tiumccp1"/>
      </w:pPr>
      <w:bookmarkStart w:id="83" w:name="_Toc26871979"/>
      <w:r w:rsidRPr="00D106AF">
        <w:rPr>
          <w:sz w:val="24"/>
        </w:rPr>
        <w:t>6.6. Use case Mua hàng, tiếp nhận và xử lý đơn hàng</w:t>
      </w:r>
      <w:bookmarkEnd w:id="83"/>
    </w:p>
    <w:p w:rsidR="00641914" w:rsidRPr="00D106AF" w:rsidRDefault="00641914" w:rsidP="00641914">
      <w:r w:rsidRPr="00D106AF">
        <w:rPr>
          <w:noProof/>
        </w:rPr>
        <w:drawing>
          <wp:inline distT="0" distB="0" distL="0" distR="0" wp14:anchorId="7B67DCE3" wp14:editId="4A984BCA">
            <wp:extent cx="5791835" cy="36379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637915"/>
                    </a:xfrm>
                    <a:prstGeom prst="rect">
                      <a:avLst/>
                    </a:prstGeom>
                  </pic:spPr>
                </pic:pic>
              </a:graphicData>
            </a:graphic>
          </wp:inline>
        </w:drawing>
      </w:r>
    </w:p>
    <w:p w:rsidR="00641914" w:rsidRPr="00D106AF" w:rsidRDefault="00641914" w:rsidP="00641914"/>
    <w:p w:rsidR="00641914" w:rsidRPr="00D106AF" w:rsidRDefault="00641914" w:rsidP="00641914">
      <w:pPr>
        <w:jc w:val="center"/>
      </w:pPr>
      <w:r w:rsidRPr="00D106AF">
        <w:t xml:space="preserve">Hình 26: Biểu đồ tuần tự của </w:t>
      </w:r>
      <w:r w:rsidR="00973CA0" w:rsidRPr="00D106AF">
        <w:t>USE CASE</w:t>
      </w:r>
      <w:r w:rsidRPr="00D106AF">
        <w:t xml:space="preserve"> Mua hàng</w:t>
      </w:r>
    </w:p>
    <w:p w:rsidR="00641914" w:rsidRPr="00D106AF" w:rsidRDefault="00641914" w:rsidP="00BC322B">
      <w:pPr>
        <w:pStyle w:val="Tiumccp1"/>
      </w:pPr>
    </w:p>
    <w:p w:rsidR="00641914" w:rsidRPr="00D106AF" w:rsidRDefault="00D803F5" w:rsidP="00D803F5">
      <w:pPr>
        <w:jc w:val="center"/>
      </w:pPr>
      <w:r w:rsidRPr="00D106AF">
        <w:rPr>
          <w:noProof/>
        </w:rPr>
        <w:lastRenderedPageBreak/>
        <w:drawing>
          <wp:inline distT="0" distB="0" distL="0" distR="0" wp14:anchorId="75D62F71" wp14:editId="51F3B315">
            <wp:extent cx="5791835" cy="30772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077210"/>
                    </a:xfrm>
                    <a:prstGeom prst="rect">
                      <a:avLst/>
                    </a:prstGeom>
                  </pic:spPr>
                </pic:pic>
              </a:graphicData>
            </a:graphic>
          </wp:inline>
        </w:drawing>
      </w:r>
    </w:p>
    <w:p w:rsidR="00641914" w:rsidRPr="00D106AF" w:rsidRDefault="00D803F5" w:rsidP="00D803F5">
      <w:pPr>
        <w:jc w:val="center"/>
      </w:pPr>
      <w:r w:rsidRPr="00D106AF">
        <w:t xml:space="preserve">Hình 27: Biểu đồ giao tiếp của </w:t>
      </w:r>
      <w:r w:rsidR="00973CA0" w:rsidRPr="00D106AF">
        <w:t>USE CASE</w:t>
      </w:r>
      <w:r w:rsidRPr="00D106AF">
        <w:t xml:space="preserve"> Mua hàng</w:t>
      </w:r>
    </w:p>
    <w:p w:rsidR="00641914" w:rsidRPr="00D106AF" w:rsidRDefault="00D803F5" w:rsidP="00D803F5">
      <w:pPr>
        <w:pStyle w:val="Tiumccp1"/>
      </w:pPr>
      <w:bookmarkStart w:id="84" w:name="_Toc26871980"/>
      <w:r w:rsidRPr="00D106AF">
        <w:t>6.7. Use case Bảo hành sản phẩm</w:t>
      </w:r>
      <w:bookmarkEnd w:id="84"/>
    </w:p>
    <w:p w:rsidR="00641914" w:rsidRPr="00D106AF" w:rsidRDefault="00D803F5" w:rsidP="00BC322B">
      <w:pPr>
        <w:pStyle w:val="Tiumccp1"/>
      </w:pPr>
      <w:bookmarkStart w:id="85" w:name="_Toc26871981"/>
      <w:r w:rsidRPr="00D106AF">
        <w:rPr>
          <w:noProof/>
        </w:rPr>
        <w:drawing>
          <wp:inline distT="0" distB="0" distL="0" distR="0" wp14:anchorId="41B45A7B" wp14:editId="1765D520">
            <wp:extent cx="5791835" cy="46278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4627880"/>
                    </a:xfrm>
                    <a:prstGeom prst="rect">
                      <a:avLst/>
                    </a:prstGeom>
                  </pic:spPr>
                </pic:pic>
              </a:graphicData>
            </a:graphic>
          </wp:inline>
        </w:drawing>
      </w:r>
      <w:bookmarkEnd w:id="85"/>
    </w:p>
    <w:p w:rsidR="00D803F5" w:rsidRPr="00D106AF" w:rsidRDefault="00D803F5" w:rsidP="00D803F5">
      <w:pPr>
        <w:spacing w:line="0" w:lineRule="atLeast"/>
        <w:ind w:left="2340"/>
        <w:rPr>
          <w:i/>
        </w:rPr>
      </w:pPr>
      <w:r w:rsidRPr="00D106AF">
        <w:rPr>
          <w:i/>
        </w:rPr>
        <w:t xml:space="preserve">Hình 28: Biểu đồ tuần tự của </w:t>
      </w:r>
      <w:r w:rsidR="00973CA0" w:rsidRPr="00D106AF">
        <w:rPr>
          <w:i/>
        </w:rPr>
        <w:t>USE CASE</w:t>
      </w:r>
      <w:r w:rsidRPr="00D106AF">
        <w:rPr>
          <w:i/>
        </w:rPr>
        <w:t xml:space="preserve"> Bảo hành sản phẩm</w:t>
      </w:r>
    </w:p>
    <w:p w:rsidR="00D803F5" w:rsidRPr="00D106AF" w:rsidRDefault="00D803F5" w:rsidP="00D803F5">
      <w:pPr>
        <w:spacing w:line="0" w:lineRule="atLeast"/>
        <w:rPr>
          <w:i/>
        </w:rPr>
        <w:sectPr w:rsidR="00D803F5" w:rsidRPr="00D106AF">
          <w:pgSz w:w="11900" w:h="16840"/>
          <w:pgMar w:top="815" w:right="1200" w:bottom="181" w:left="1440" w:header="0" w:footer="0" w:gutter="0"/>
          <w:cols w:space="0" w:equalWidth="0">
            <w:col w:w="9260"/>
          </w:cols>
          <w:docGrid w:linePitch="360"/>
        </w:sectPr>
      </w:pPr>
    </w:p>
    <w:p w:rsidR="007E7FF7" w:rsidRPr="00D106AF" w:rsidRDefault="007E7FF7" w:rsidP="007E7FF7">
      <w:pPr>
        <w:tabs>
          <w:tab w:val="center" w:pos="6379"/>
        </w:tabs>
        <w:spacing w:after="200" w:line="276" w:lineRule="auto"/>
        <w:jc w:val="center"/>
        <w:rPr>
          <w:b/>
          <w:sz w:val="32"/>
          <w:szCs w:val="32"/>
        </w:rPr>
      </w:pPr>
      <w:r w:rsidRPr="00D106AF">
        <w:rPr>
          <w:b/>
          <w:sz w:val="32"/>
          <w:szCs w:val="32"/>
        </w:rPr>
        <w:lastRenderedPageBreak/>
        <w:t>TÀI LIỆU THAM KHẢO</w:t>
      </w:r>
    </w:p>
    <w:p w:rsidR="00650D6A" w:rsidRPr="00050766" w:rsidRDefault="00E64EA5" w:rsidP="00050766">
      <w:pPr>
        <w:pStyle w:val="ListParagraph"/>
        <w:numPr>
          <w:ilvl w:val="0"/>
          <w:numId w:val="49"/>
        </w:numPr>
        <w:rPr>
          <w:sz w:val="26"/>
          <w:szCs w:val="26"/>
        </w:rPr>
      </w:pPr>
      <w:r w:rsidRPr="00050766">
        <w:rPr>
          <w:sz w:val="26"/>
          <w:szCs w:val="26"/>
        </w:rPr>
        <w:t>Day02_1_Software Process.</w:t>
      </w:r>
    </w:p>
    <w:p w:rsidR="00E64EA5" w:rsidRPr="00050766" w:rsidRDefault="00E64EA5" w:rsidP="00050766">
      <w:pPr>
        <w:pStyle w:val="ListParagraph"/>
        <w:numPr>
          <w:ilvl w:val="0"/>
          <w:numId w:val="49"/>
        </w:numPr>
        <w:rPr>
          <w:sz w:val="26"/>
          <w:szCs w:val="26"/>
        </w:rPr>
      </w:pPr>
      <w:r w:rsidRPr="00050766">
        <w:rPr>
          <w:sz w:val="26"/>
          <w:szCs w:val="26"/>
        </w:rPr>
        <w:t>Day03_1_Requirement Process.pptx</w:t>
      </w:r>
    </w:p>
    <w:p w:rsidR="00E64EA5" w:rsidRPr="00050766" w:rsidRDefault="00E64EA5" w:rsidP="00050766">
      <w:pPr>
        <w:pStyle w:val="ListParagraph"/>
        <w:numPr>
          <w:ilvl w:val="0"/>
          <w:numId w:val="49"/>
        </w:numPr>
        <w:rPr>
          <w:sz w:val="26"/>
          <w:szCs w:val="26"/>
        </w:rPr>
      </w:pPr>
      <w:r w:rsidRPr="00050766">
        <w:rPr>
          <w:sz w:val="26"/>
          <w:szCs w:val="26"/>
        </w:rPr>
        <w:t>Day03_2_Q&amp;A Making Guideline.xlsx</w:t>
      </w:r>
    </w:p>
    <w:p w:rsidR="00050766" w:rsidRPr="00050766" w:rsidRDefault="00050766" w:rsidP="00050766">
      <w:pPr>
        <w:pStyle w:val="ListParagraph"/>
        <w:numPr>
          <w:ilvl w:val="0"/>
          <w:numId w:val="49"/>
        </w:numPr>
        <w:rPr>
          <w:sz w:val="26"/>
          <w:szCs w:val="26"/>
        </w:rPr>
      </w:pPr>
      <w:r w:rsidRPr="00050766">
        <w:rPr>
          <w:sz w:val="26"/>
          <w:szCs w:val="26"/>
        </w:rPr>
        <w:t>Day04_1_UML - Part I.pptx</w:t>
      </w:r>
    </w:p>
    <w:p w:rsidR="00050766" w:rsidRPr="00050766" w:rsidRDefault="00050766" w:rsidP="00050766">
      <w:pPr>
        <w:pStyle w:val="ListParagraph"/>
        <w:numPr>
          <w:ilvl w:val="0"/>
          <w:numId w:val="49"/>
        </w:numPr>
        <w:rPr>
          <w:sz w:val="26"/>
          <w:szCs w:val="26"/>
        </w:rPr>
      </w:pPr>
      <w:r w:rsidRPr="00050766">
        <w:rPr>
          <w:sz w:val="26"/>
          <w:szCs w:val="26"/>
        </w:rPr>
        <w:t>Day04_2_UML - Part II.pptx</w:t>
      </w:r>
    </w:p>
    <w:p w:rsidR="00050766" w:rsidRPr="00050766" w:rsidRDefault="00050766" w:rsidP="00050766">
      <w:pPr>
        <w:pStyle w:val="ListParagraph"/>
        <w:numPr>
          <w:ilvl w:val="0"/>
          <w:numId w:val="49"/>
        </w:numPr>
        <w:rPr>
          <w:sz w:val="26"/>
          <w:szCs w:val="26"/>
        </w:rPr>
      </w:pPr>
      <w:r w:rsidRPr="00050766">
        <w:rPr>
          <w:sz w:val="26"/>
          <w:szCs w:val="26"/>
        </w:rPr>
        <w:t>Day05_1_Graphic User Interface.zip</w:t>
      </w:r>
    </w:p>
    <w:p w:rsidR="00050766" w:rsidRPr="00050766" w:rsidRDefault="00050766" w:rsidP="00050766">
      <w:pPr>
        <w:pStyle w:val="ListParagraph"/>
        <w:numPr>
          <w:ilvl w:val="0"/>
          <w:numId w:val="49"/>
        </w:numPr>
        <w:rPr>
          <w:sz w:val="26"/>
          <w:szCs w:val="26"/>
        </w:rPr>
      </w:pPr>
      <w:r w:rsidRPr="00050766">
        <w:rPr>
          <w:sz w:val="26"/>
          <w:szCs w:val="26"/>
        </w:rPr>
        <w:t>Day06_Architectural Design.zip</w:t>
      </w:r>
    </w:p>
    <w:p w:rsidR="00050766" w:rsidRPr="00050766" w:rsidRDefault="00050766" w:rsidP="00050766">
      <w:pPr>
        <w:pStyle w:val="ListParagraph"/>
        <w:numPr>
          <w:ilvl w:val="0"/>
          <w:numId w:val="49"/>
        </w:numPr>
        <w:rPr>
          <w:sz w:val="26"/>
          <w:szCs w:val="26"/>
        </w:rPr>
      </w:pPr>
      <w:r w:rsidRPr="00050766">
        <w:rPr>
          <w:sz w:val="26"/>
          <w:szCs w:val="26"/>
        </w:rPr>
        <w:t>Day07_Implementation.zip</w:t>
      </w:r>
    </w:p>
    <w:p w:rsidR="007B7FF5" w:rsidRPr="00050766" w:rsidRDefault="00E64EA5" w:rsidP="00050766">
      <w:pPr>
        <w:pStyle w:val="ListParagraph"/>
        <w:numPr>
          <w:ilvl w:val="0"/>
          <w:numId w:val="49"/>
        </w:numPr>
        <w:rPr>
          <w:sz w:val="26"/>
          <w:szCs w:val="26"/>
        </w:rPr>
      </w:pPr>
      <w:r w:rsidRPr="00050766">
        <w:rPr>
          <w:sz w:val="26"/>
          <w:szCs w:val="26"/>
        </w:rPr>
        <w:t>Day8_Version Control.zip</w:t>
      </w:r>
    </w:p>
    <w:p w:rsidR="00050766" w:rsidRPr="00050766" w:rsidRDefault="00050766" w:rsidP="00050766">
      <w:pPr>
        <w:rPr>
          <w:sz w:val="26"/>
          <w:szCs w:val="26"/>
        </w:rPr>
      </w:pPr>
    </w:p>
    <w:p w:rsidR="006B41F8" w:rsidRPr="00050766" w:rsidRDefault="00050766" w:rsidP="006B41F8">
      <w:pPr>
        <w:pStyle w:val="ListParagraph"/>
        <w:numPr>
          <w:ilvl w:val="0"/>
          <w:numId w:val="47"/>
        </w:numPr>
        <w:spacing w:line="360" w:lineRule="auto"/>
        <w:rPr>
          <w:sz w:val="26"/>
          <w:szCs w:val="26"/>
        </w:rPr>
      </w:pPr>
      <w:r w:rsidRPr="00050766">
        <w:rPr>
          <w:sz w:val="26"/>
          <w:szCs w:val="26"/>
        </w:rPr>
        <w:t xml:space="preserve"> </w:t>
      </w:r>
      <w:r w:rsidR="006B41F8" w:rsidRPr="00050766">
        <w:rPr>
          <w:sz w:val="26"/>
          <w:szCs w:val="26"/>
        </w:rPr>
        <w:t>[1] Ian Sommerview. Software Engineering, 9th edition. USA, Addison Wesley, 2011.</w:t>
      </w:r>
    </w:p>
    <w:p w:rsidR="006B41F8" w:rsidRPr="00050766" w:rsidRDefault="006B41F8" w:rsidP="006B41F8">
      <w:pPr>
        <w:pStyle w:val="ListParagraph"/>
        <w:numPr>
          <w:ilvl w:val="0"/>
          <w:numId w:val="47"/>
        </w:numPr>
        <w:spacing w:line="360" w:lineRule="auto"/>
        <w:jc w:val="both"/>
        <w:rPr>
          <w:sz w:val="26"/>
          <w:szCs w:val="26"/>
        </w:rPr>
      </w:pPr>
      <w:r w:rsidRPr="00050766">
        <w:rPr>
          <w:sz w:val="26"/>
          <w:szCs w:val="26"/>
        </w:rPr>
        <w:t>[2] Roger S. Pressman. Software Engineering, 5</w:t>
      </w:r>
      <w:r w:rsidRPr="00050766">
        <w:rPr>
          <w:sz w:val="26"/>
          <w:szCs w:val="26"/>
          <w:vertAlign w:val="superscript"/>
        </w:rPr>
        <w:t>th</w:t>
      </w:r>
      <w:r w:rsidRPr="00050766">
        <w:rPr>
          <w:sz w:val="26"/>
          <w:szCs w:val="26"/>
        </w:rPr>
        <w:t xml:space="preserve"> edition. USA, McGraw-Hill, 2003.</w:t>
      </w:r>
    </w:p>
    <w:p w:rsidR="007E7FF7" w:rsidRPr="00D106AF" w:rsidRDefault="007E7FF7">
      <w:pPr>
        <w:spacing w:after="200" w:line="276" w:lineRule="auto"/>
        <w:rPr>
          <w:sz w:val="26"/>
          <w:szCs w:val="26"/>
        </w:rPr>
      </w:pPr>
    </w:p>
    <w:sectPr w:rsidR="007E7FF7" w:rsidRPr="00D106AF" w:rsidSect="003C69F2">
      <w:headerReference w:type="default" r:id="rId3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33A" w:rsidRDefault="00EA533A" w:rsidP="00453AB1">
      <w:r>
        <w:separator/>
      </w:r>
    </w:p>
  </w:endnote>
  <w:endnote w:type="continuationSeparator" w:id="0">
    <w:p w:rsidR="00EA533A" w:rsidRDefault="00EA533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33A" w:rsidRDefault="00EA533A" w:rsidP="00453AB1">
      <w:r>
        <w:separator/>
      </w:r>
    </w:p>
  </w:footnote>
  <w:footnote w:type="continuationSeparator" w:id="0">
    <w:p w:rsidR="00EA533A" w:rsidRDefault="00EA533A"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547156"/>
      <w:docPartObj>
        <w:docPartGallery w:val="Page Numbers (Top of Page)"/>
        <w:docPartUnique/>
      </w:docPartObj>
    </w:sdtPr>
    <w:sdtEndPr>
      <w:rPr>
        <w:noProof/>
      </w:rPr>
    </w:sdtEndPr>
    <w:sdtContent>
      <w:p w:rsidR="00144B3B" w:rsidRDefault="00144B3B">
        <w:pPr>
          <w:pStyle w:val="Header"/>
          <w:jc w:val="center"/>
        </w:pPr>
        <w:r>
          <w:fldChar w:fldCharType="begin"/>
        </w:r>
        <w:r>
          <w:instrText xml:space="preserve"> PAGE   \* MERGEFORMAT </w:instrText>
        </w:r>
        <w:r>
          <w:fldChar w:fldCharType="separate"/>
        </w:r>
        <w:r w:rsidR="00E66DF1">
          <w:rPr>
            <w:noProof/>
          </w:rPr>
          <w:t>30</w:t>
        </w:r>
        <w:r>
          <w:rPr>
            <w:noProof/>
          </w:rPr>
          <w:fldChar w:fldCharType="end"/>
        </w:r>
      </w:p>
    </w:sdtContent>
  </w:sdt>
  <w:p w:rsidR="00144B3B" w:rsidRDefault="00144B3B" w:rsidP="00144B3B">
    <w:pPr>
      <w:pStyle w:val="Nidungvnb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923"/>
      <w:docPartObj>
        <w:docPartGallery w:val="Page Numbers (Top of Page)"/>
        <w:docPartUnique/>
      </w:docPartObj>
    </w:sdtPr>
    <w:sdtEndPr>
      <w:rPr>
        <w:rStyle w:val="NidungvnbnChar"/>
        <w:sz w:val="26"/>
        <w:szCs w:val="26"/>
      </w:rPr>
    </w:sdtEndPr>
    <w:sdtContent>
      <w:p w:rsidR="00144B3B" w:rsidRPr="00453AB1" w:rsidRDefault="00144B3B">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E66DF1">
          <w:rPr>
            <w:rStyle w:val="NidungvnbnChar"/>
            <w:noProof/>
          </w:rPr>
          <w:t>1</w:t>
        </w:r>
        <w:r w:rsidRPr="00453AB1">
          <w:rPr>
            <w:rStyle w:val="NidungvnbnChar"/>
          </w:rPr>
          <w:fldChar w:fldCharType="end"/>
        </w:r>
      </w:p>
    </w:sdtContent>
  </w:sdt>
  <w:p w:rsidR="00144B3B" w:rsidRDefault="00144B3B" w:rsidP="00144B3B">
    <w:pPr>
      <w:pStyle w:val="Nidungvnbn"/>
    </w:pPr>
  </w:p>
  <w:p w:rsidR="00144B3B" w:rsidRDefault="00144B3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6143D2"/>
    <w:multiLevelType w:val="hybridMultilevel"/>
    <w:tmpl w:val="9BA225C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7032D"/>
    <w:multiLevelType w:val="hybridMultilevel"/>
    <w:tmpl w:val="851E3B42"/>
    <w:lvl w:ilvl="0" w:tplc="2E28F97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CB2AAF"/>
    <w:multiLevelType w:val="multilevel"/>
    <w:tmpl w:val="27B0EF7C"/>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0A952A48"/>
    <w:multiLevelType w:val="hybridMultilevel"/>
    <w:tmpl w:val="D43C7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27299E"/>
    <w:multiLevelType w:val="hybridMultilevel"/>
    <w:tmpl w:val="AE521D42"/>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9" w15:restartNumberingAfterBreak="0">
    <w:nsid w:val="10D5655F"/>
    <w:multiLevelType w:val="hybridMultilevel"/>
    <w:tmpl w:val="80D26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24E6055"/>
    <w:multiLevelType w:val="hybridMultilevel"/>
    <w:tmpl w:val="EA52CE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B23A2F"/>
    <w:multiLevelType w:val="hybridMultilevel"/>
    <w:tmpl w:val="455430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AE1016"/>
    <w:multiLevelType w:val="hybridMultilevel"/>
    <w:tmpl w:val="CFD81A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C79C0"/>
    <w:multiLevelType w:val="hybridMultilevel"/>
    <w:tmpl w:val="0E8ED9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F6A4B67"/>
    <w:multiLevelType w:val="hybridMultilevel"/>
    <w:tmpl w:val="71B0D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A66250"/>
    <w:multiLevelType w:val="hybridMultilevel"/>
    <w:tmpl w:val="C2F26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147241"/>
    <w:multiLevelType w:val="hybridMultilevel"/>
    <w:tmpl w:val="1640D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C64E4C"/>
    <w:multiLevelType w:val="hybridMultilevel"/>
    <w:tmpl w:val="0DC6C9C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E3FB2"/>
    <w:multiLevelType w:val="hybridMultilevel"/>
    <w:tmpl w:val="8648F01C"/>
    <w:lvl w:ilvl="0" w:tplc="2E28F97A">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135CC"/>
    <w:multiLevelType w:val="hybridMultilevel"/>
    <w:tmpl w:val="0766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9714E5"/>
    <w:multiLevelType w:val="hybridMultilevel"/>
    <w:tmpl w:val="6EECC60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0387198"/>
    <w:multiLevelType w:val="hybridMultilevel"/>
    <w:tmpl w:val="DCB48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DC4CC4"/>
    <w:multiLevelType w:val="hybridMultilevel"/>
    <w:tmpl w:val="5E648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1637F"/>
    <w:multiLevelType w:val="hybridMultilevel"/>
    <w:tmpl w:val="EC46B9C8"/>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6686A"/>
    <w:multiLevelType w:val="hybridMultilevel"/>
    <w:tmpl w:val="DA6882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8C4480"/>
    <w:multiLevelType w:val="hybridMultilevel"/>
    <w:tmpl w:val="57469F54"/>
    <w:lvl w:ilvl="0" w:tplc="E5DE37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657F46"/>
    <w:multiLevelType w:val="hybridMultilevel"/>
    <w:tmpl w:val="0CE05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060C0C"/>
    <w:multiLevelType w:val="hybridMultilevel"/>
    <w:tmpl w:val="45F40A3A"/>
    <w:lvl w:ilvl="0" w:tplc="3BA6AE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433DB5"/>
    <w:multiLevelType w:val="hybridMultilevel"/>
    <w:tmpl w:val="0C822994"/>
    <w:lvl w:ilvl="0" w:tplc="FFFFFFFF">
      <w:start w:val="1"/>
      <w:numFmt w:val="bullet"/>
      <w:lvlText w:val="-"/>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7383A0E"/>
    <w:multiLevelType w:val="hybridMultilevel"/>
    <w:tmpl w:val="FBF0D9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55045"/>
    <w:multiLevelType w:val="hybridMultilevel"/>
    <w:tmpl w:val="58E85946"/>
    <w:lvl w:ilvl="0" w:tplc="FFFFFFFF">
      <w:start w:val="1"/>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3493EF8"/>
    <w:multiLevelType w:val="hybridMultilevel"/>
    <w:tmpl w:val="CFD48C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56430A"/>
    <w:multiLevelType w:val="hybridMultilevel"/>
    <w:tmpl w:val="7160114A"/>
    <w:lvl w:ilvl="0" w:tplc="5030A43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AC4629"/>
    <w:multiLevelType w:val="hybridMultilevel"/>
    <w:tmpl w:val="8D34A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CB34B5D"/>
    <w:multiLevelType w:val="hybridMultilevel"/>
    <w:tmpl w:val="65F28F52"/>
    <w:lvl w:ilvl="0" w:tplc="4E98A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CD273FD"/>
    <w:multiLevelType w:val="hybridMultilevel"/>
    <w:tmpl w:val="33E4F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4A07430"/>
    <w:multiLevelType w:val="hybridMultilevel"/>
    <w:tmpl w:val="8DFCA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9044AA"/>
    <w:multiLevelType w:val="hybridMultilevel"/>
    <w:tmpl w:val="75F6D54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44" w15:restartNumberingAfterBreak="0">
    <w:nsid w:val="792E3323"/>
    <w:multiLevelType w:val="hybridMultilevel"/>
    <w:tmpl w:val="A50EAC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445FD1"/>
    <w:multiLevelType w:val="hybridMultilevel"/>
    <w:tmpl w:val="E13EA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A218C6"/>
    <w:multiLevelType w:val="hybridMultilevel"/>
    <w:tmpl w:val="7174D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8"/>
  </w:num>
  <w:num w:numId="3">
    <w:abstractNumId w:val="36"/>
  </w:num>
  <w:num w:numId="4">
    <w:abstractNumId w:val="47"/>
  </w:num>
  <w:num w:numId="5">
    <w:abstractNumId w:val="2"/>
  </w:num>
  <w:num w:numId="6">
    <w:abstractNumId w:val="13"/>
  </w:num>
  <w:num w:numId="7">
    <w:abstractNumId w:val="33"/>
  </w:num>
  <w:num w:numId="8">
    <w:abstractNumId w:val="41"/>
  </w:num>
  <w:num w:numId="9">
    <w:abstractNumId w:val="5"/>
  </w:num>
  <w:num w:numId="10">
    <w:abstractNumId w:val="19"/>
  </w:num>
  <w:num w:numId="11">
    <w:abstractNumId w:val="45"/>
  </w:num>
  <w:num w:numId="12">
    <w:abstractNumId w:val="10"/>
  </w:num>
  <w:num w:numId="13">
    <w:abstractNumId w:val="21"/>
  </w:num>
  <w:num w:numId="14">
    <w:abstractNumId w:val="25"/>
  </w:num>
  <w:num w:numId="15">
    <w:abstractNumId w:val="1"/>
  </w:num>
  <w:num w:numId="16">
    <w:abstractNumId w:val="9"/>
  </w:num>
  <w:num w:numId="17">
    <w:abstractNumId w:val="14"/>
  </w:num>
  <w:num w:numId="18">
    <w:abstractNumId w:val="16"/>
  </w:num>
  <w:num w:numId="19">
    <w:abstractNumId w:val="7"/>
  </w:num>
  <w:num w:numId="20">
    <w:abstractNumId w:val="15"/>
  </w:num>
  <w:num w:numId="21">
    <w:abstractNumId w:val="38"/>
  </w:num>
  <w:num w:numId="22">
    <w:abstractNumId w:val="12"/>
  </w:num>
  <w:num w:numId="23">
    <w:abstractNumId w:val="17"/>
  </w:num>
  <w:num w:numId="24">
    <w:abstractNumId w:val="22"/>
  </w:num>
  <w:num w:numId="25">
    <w:abstractNumId w:val="0"/>
  </w:num>
  <w:num w:numId="26">
    <w:abstractNumId w:val="34"/>
  </w:num>
  <w:num w:numId="27">
    <w:abstractNumId w:val="35"/>
  </w:num>
  <w:num w:numId="28">
    <w:abstractNumId w:val="18"/>
  </w:num>
  <w:num w:numId="29">
    <w:abstractNumId w:val="27"/>
  </w:num>
  <w:num w:numId="30">
    <w:abstractNumId w:val="48"/>
  </w:num>
  <w:num w:numId="31">
    <w:abstractNumId w:val="39"/>
  </w:num>
  <w:num w:numId="32">
    <w:abstractNumId w:val="30"/>
  </w:num>
  <w:num w:numId="33">
    <w:abstractNumId w:val="37"/>
  </w:num>
  <w:num w:numId="34">
    <w:abstractNumId w:val="44"/>
  </w:num>
  <w:num w:numId="35">
    <w:abstractNumId w:val="6"/>
  </w:num>
  <w:num w:numId="36">
    <w:abstractNumId w:val="26"/>
  </w:num>
  <w:num w:numId="37">
    <w:abstractNumId w:val="32"/>
  </w:num>
  <w:num w:numId="38">
    <w:abstractNumId w:val="29"/>
  </w:num>
  <w:num w:numId="39">
    <w:abstractNumId w:val="43"/>
  </w:num>
  <w:num w:numId="40">
    <w:abstractNumId w:val="40"/>
  </w:num>
  <w:num w:numId="41">
    <w:abstractNumId w:val="23"/>
  </w:num>
  <w:num w:numId="42">
    <w:abstractNumId w:val="46"/>
  </w:num>
  <w:num w:numId="43">
    <w:abstractNumId w:val="42"/>
  </w:num>
  <w:num w:numId="44">
    <w:abstractNumId w:val="8"/>
  </w:num>
  <w:num w:numId="45">
    <w:abstractNumId w:val="11"/>
  </w:num>
  <w:num w:numId="46">
    <w:abstractNumId w:val="31"/>
  </w:num>
  <w:num w:numId="47">
    <w:abstractNumId w:val="3"/>
  </w:num>
  <w:num w:numId="48">
    <w:abstractNumId w:val="20"/>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687"/>
    <w:rsid w:val="00003048"/>
    <w:rsid w:val="000073E9"/>
    <w:rsid w:val="0001020E"/>
    <w:rsid w:val="00024496"/>
    <w:rsid w:val="00037AB3"/>
    <w:rsid w:val="00050766"/>
    <w:rsid w:val="00081EA7"/>
    <w:rsid w:val="00082F05"/>
    <w:rsid w:val="000A6933"/>
    <w:rsid w:val="000A6D9E"/>
    <w:rsid w:val="000D6CEE"/>
    <w:rsid w:val="000D725E"/>
    <w:rsid w:val="000E7D48"/>
    <w:rsid w:val="000F547F"/>
    <w:rsid w:val="00115406"/>
    <w:rsid w:val="00115628"/>
    <w:rsid w:val="001313AC"/>
    <w:rsid w:val="00144B3B"/>
    <w:rsid w:val="0015470B"/>
    <w:rsid w:val="00155AB6"/>
    <w:rsid w:val="001869D6"/>
    <w:rsid w:val="001A2770"/>
    <w:rsid w:val="001F5ED3"/>
    <w:rsid w:val="002022CE"/>
    <w:rsid w:val="00204256"/>
    <w:rsid w:val="00206551"/>
    <w:rsid w:val="00207BE4"/>
    <w:rsid w:val="00207DC2"/>
    <w:rsid w:val="002231C5"/>
    <w:rsid w:val="00252F26"/>
    <w:rsid w:val="0027094A"/>
    <w:rsid w:val="00284B19"/>
    <w:rsid w:val="00291721"/>
    <w:rsid w:val="0029738E"/>
    <w:rsid w:val="002B2525"/>
    <w:rsid w:val="002C3297"/>
    <w:rsid w:val="002C41D4"/>
    <w:rsid w:val="002D082C"/>
    <w:rsid w:val="002D1B2E"/>
    <w:rsid w:val="0031049D"/>
    <w:rsid w:val="00320DEC"/>
    <w:rsid w:val="003218FF"/>
    <w:rsid w:val="00325721"/>
    <w:rsid w:val="00330375"/>
    <w:rsid w:val="00337ED8"/>
    <w:rsid w:val="0034151D"/>
    <w:rsid w:val="00343351"/>
    <w:rsid w:val="003729CE"/>
    <w:rsid w:val="00375974"/>
    <w:rsid w:val="0037608F"/>
    <w:rsid w:val="003818D4"/>
    <w:rsid w:val="00393735"/>
    <w:rsid w:val="003969C7"/>
    <w:rsid w:val="003C69F2"/>
    <w:rsid w:val="003C750B"/>
    <w:rsid w:val="003D2683"/>
    <w:rsid w:val="003D2FCA"/>
    <w:rsid w:val="003D5838"/>
    <w:rsid w:val="003D5C97"/>
    <w:rsid w:val="003E3551"/>
    <w:rsid w:val="003E5687"/>
    <w:rsid w:val="003F6918"/>
    <w:rsid w:val="003F7D5B"/>
    <w:rsid w:val="004145B7"/>
    <w:rsid w:val="0042079C"/>
    <w:rsid w:val="004250E0"/>
    <w:rsid w:val="00425325"/>
    <w:rsid w:val="00441C7D"/>
    <w:rsid w:val="00445188"/>
    <w:rsid w:val="00445C0D"/>
    <w:rsid w:val="00447007"/>
    <w:rsid w:val="00453AB1"/>
    <w:rsid w:val="00460174"/>
    <w:rsid w:val="00483DC9"/>
    <w:rsid w:val="00486E37"/>
    <w:rsid w:val="004A166C"/>
    <w:rsid w:val="004A7C39"/>
    <w:rsid w:val="004D2DA5"/>
    <w:rsid w:val="004E3C16"/>
    <w:rsid w:val="004E5A8E"/>
    <w:rsid w:val="004F04FF"/>
    <w:rsid w:val="00500E76"/>
    <w:rsid w:val="00567188"/>
    <w:rsid w:val="00567229"/>
    <w:rsid w:val="005703CF"/>
    <w:rsid w:val="00573C70"/>
    <w:rsid w:val="005853CF"/>
    <w:rsid w:val="005A13B6"/>
    <w:rsid w:val="005C0FA1"/>
    <w:rsid w:val="005D5C20"/>
    <w:rsid w:val="005E3BF9"/>
    <w:rsid w:val="0061287E"/>
    <w:rsid w:val="0064189C"/>
    <w:rsid w:val="00641914"/>
    <w:rsid w:val="00650D6A"/>
    <w:rsid w:val="00653C0C"/>
    <w:rsid w:val="00680F6D"/>
    <w:rsid w:val="006812B2"/>
    <w:rsid w:val="006966A7"/>
    <w:rsid w:val="006A23F8"/>
    <w:rsid w:val="006B41F8"/>
    <w:rsid w:val="006B7A16"/>
    <w:rsid w:val="006C6CC0"/>
    <w:rsid w:val="006C6F1B"/>
    <w:rsid w:val="006D69D4"/>
    <w:rsid w:val="00701401"/>
    <w:rsid w:val="00711737"/>
    <w:rsid w:val="00732860"/>
    <w:rsid w:val="00737340"/>
    <w:rsid w:val="007533D2"/>
    <w:rsid w:val="007545C5"/>
    <w:rsid w:val="00755A32"/>
    <w:rsid w:val="007600CC"/>
    <w:rsid w:val="00771766"/>
    <w:rsid w:val="00774458"/>
    <w:rsid w:val="00787D51"/>
    <w:rsid w:val="007A2BAA"/>
    <w:rsid w:val="007B1A23"/>
    <w:rsid w:val="007B7FF5"/>
    <w:rsid w:val="007C2E1E"/>
    <w:rsid w:val="007E6AB9"/>
    <w:rsid w:val="007E7FF7"/>
    <w:rsid w:val="007F14BF"/>
    <w:rsid w:val="008010BD"/>
    <w:rsid w:val="008020F5"/>
    <w:rsid w:val="00802CC5"/>
    <w:rsid w:val="00810B2D"/>
    <w:rsid w:val="00821984"/>
    <w:rsid w:val="008227B6"/>
    <w:rsid w:val="008462E4"/>
    <w:rsid w:val="0085173D"/>
    <w:rsid w:val="00856670"/>
    <w:rsid w:val="008677D0"/>
    <w:rsid w:val="00867C2D"/>
    <w:rsid w:val="00880D36"/>
    <w:rsid w:val="00881FD3"/>
    <w:rsid w:val="008826C3"/>
    <w:rsid w:val="008A7789"/>
    <w:rsid w:val="008C55A3"/>
    <w:rsid w:val="008E2362"/>
    <w:rsid w:val="008E6453"/>
    <w:rsid w:val="008F02B7"/>
    <w:rsid w:val="008F4351"/>
    <w:rsid w:val="009038DF"/>
    <w:rsid w:val="009137EC"/>
    <w:rsid w:val="00920B08"/>
    <w:rsid w:val="009238F4"/>
    <w:rsid w:val="00927981"/>
    <w:rsid w:val="00942B81"/>
    <w:rsid w:val="00973CA0"/>
    <w:rsid w:val="00977B67"/>
    <w:rsid w:val="009834F4"/>
    <w:rsid w:val="009B7D4F"/>
    <w:rsid w:val="009E0586"/>
    <w:rsid w:val="009F240E"/>
    <w:rsid w:val="00A27750"/>
    <w:rsid w:val="00A62651"/>
    <w:rsid w:val="00A65052"/>
    <w:rsid w:val="00A765E8"/>
    <w:rsid w:val="00A803A3"/>
    <w:rsid w:val="00A9513F"/>
    <w:rsid w:val="00AA70B7"/>
    <w:rsid w:val="00AB006A"/>
    <w:rsid w:val="00AD10DF"/>
    <w:rsid w:val="00AF01BA"/>
    <w:rsid w:val="00B07FDB"/>
    <w:rsid w:val="00B113AC"/>
    <w:rsid w:val="00B31053"/>
    <w:rsid w:val="00B31D75"/>
    <w:rsid w:val="00B34CFA"/>
    <w:rsid w:val="00B54898"/>
    <w:rsid w:val="00B73255"/>
    <w:rsid w:val="00B8489D"/>
    <w:rsid w:val="00BB0573"/>
    <w:rsid w:val="00BB2B2A"/>
    <w:rsid w:val="00BC322B"/>
    <w:rsid w:val="00BC4B0A"/>
    <w:rsid w:val="00BF369B"/>
    <w:rsid w:val="00C0091D"/>
    <w:rsid w:val="00C12F91"/>
    <w:rsid w:val="00C20CA2"/>
    <w:rsid w:val="00C2766A"/>
    <w:rsid w:val="00C350CC"/>
    <w:rsid w:val="00C35FF2"/>
    <w:rsid w:val="00C40F4C"/>
    <w:rsid w:val="00C56904"/>
    <w:rsid w:val="00C67CA6"/>
    <w:rsid w:val="00C70A1B"/>
    <w:rsid w:val="00C75086"/>
    <w:rsid w:val="00C75531"/>
    <w:rsid w:val="00C75B73"/>
    <w:rsid w:val="00C86279"/>
    <w:rsid w:val="00C9322E"/>
    <w:rsid w:val="00CA1C39"/>
    <w:rsid w:val="00CB5F64"/>
    <w:rsid w:val="00CB7457"/>
    <w:rsid w:val="00CD118A"/>
    <w:rsid w:val="00CD13EC"/>
    <w:rsid w:val="00CD63A5"/>
    <w:rsid w:val="00CD70A1"/>
    <w:rsid w:val="00CD7482"/>
    <w:rsid w:val="00CE18DE"/>
    <w:rsid w:val="00CE5555"/>
    <w:rsid w:val="00CE617B"/>
    <w:rsid w:val="00CF1E0A"/>
    <w:rsid w:val="00CF4188"/>
    <w:rsid w:val="00CF55B7"/>
    <w:rsid w:val="00D042E5"/>
    <w:rsid w:val="00D1060A"/>
    <w:rsid w:val="00D106AF"/>
    <w:rsid w:val="00D46590"/>
    <w:rsid w:val="00D47BE2"/>
    <w:rsid w:val="00D72354"/>
    <w:rsid w:val="00D803F5"/>
    <w:rsid w:val="00D8235D"/>
    <w:rsid w:val="00D84A62"/>
    <w:rsid w:val="00D92A02"/>
    <w:rsid w:val="00D94F1A"/>
    <w:rsid w:val="00D97E13"/>
    <w:rsid w:val="00DA1F78"/>
    <w:rsid w:val="00DC0399"/>
    <w:rsid w:val="00DD2E97"/>
    <w:rsid w:val="00DD6503"/>
    <w:rsid w:val="00DF3487"/>
    <w:rsid w:val="00DF3FCA"/>
    <w:rsid w:val="00DF6F31"/>
    <w:rsid w:val="00E22583"/>
    <w:rsid w:val="00E3485F"/>
    <w:rsid w:val="00E56CF2"/>
    <w:rsid w:val="00E60E36"/>
    <w:rsid w:val="00E64EA5"/>
    <w:rsid w:val="00E664AD"/>
    <w:rsid w:val="00E66DF1"/>
    <w:rsid w:val="00E761C2"/>
    <w:rsid w:val="00EA533A"/>
    <w:rsid w:val="00EC3B49"/>
    <w:rsid w:val="00EC6154"/>
    <w:rsid w:val="00EE493C"/>
    <w:rsid w:val="00EE5C7D"/>
    <w:rsid w:val="00EF3F4B"/>
    <w:rsid w:val="00EF6AB8"/>
    <w:rsid w:val="00F139A0"/>
    <w:rsid w:val="00F15D0B"/>
    <w:rsid w:val="00F20052"/>
    <w:rsid w:val="00F54D83"/>
    <w:rsid w:val="00F60E2E"/>
    <w:rsid w:val="00F6183C"/>
    <w:rsid w:val="00F77D55"/>
    <w:rsid w:val="00F867C1"/>
    <w:rsid w:val="00FA5C90"/>
    <w:rsid w:val="00FF10D6"/>
    <w:rsid w:val="00FF4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D3A1D2A"/>
  <w15:docId w15:val="{99C4A04E-57DC-4AA4-86D7-E1C05735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9B7D4F"/>
    <w:pPr>
      <w:tabs>
        <w:tab w:val="center" w:pos="6379"/>
      </w:tabs>
      <w:spacing w:after="200" w:line="276" w:lineRule="auto"/>
      <w:jc w:val="center"/>
    </w:pPr>
    <w:rPr>
      <w:b/>
      <w:sz w:val="32"/>
      <w:szCs w:val="32"/>
    </w:rPr>
  </w:style>
  <w:style w:type="paragraph" w:customStyle="1" w:styleId="Nidungvnbn">
    <w:name w:val="Nội dung văn bản"/>
    <w:basedOn w:val="Default"/>
    <w:link w:val="NidungvnbnChar"/>
    <w:qFormat/>
    <w:rsid w:val="00144B3B"/>
    <w:pPr>
      <w:spacing w:after="120" w:line="360" w:lineRule="auto"/>
      <w:ind w:firstLine="720"/>
      <w:jc w:val="both"/>
    </w:pPr>
    <w:rPr>
      <w:color w:val="auto"/>
      <w:sz w:val="26"/>
      <w:szCs w:val="26"/>
    </w:rPr>
  </w:style>
  <w:style w:type="character" w:customStyle="1" w:styleId="TiucctrangmuChar">
    <w:name w:val="Tiêu đề các trang mở đầu Char"/>
    <w:basedOn w:val="DefaultParagraphFont"/>
    <w:link w:val="Tiucctrangmu"/>
    <w:rsid w:val="009B7D4F"/>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144B3B"/>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56C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689793">
      <w:bodyDiv w:val="1"/>
      <w:marLeft w:val="0"/>
      <w:marRight w:val="0"/>
      <w:marTop w:val="0"/>
      <w:marBottom w:val="0"/>
      <w:divBdr>
        <w:top w:val="none" w:sz="0" w:space="0" w:color="auto"/>
        <w:left w:val="none" w:sz="0" w:space="0" w:color="auto"/>
        <w:bottom w:val="none" w:sz="0" w:space="0" w:color="auto"/>
        <w:right w:val="none" w:sz="0" w:space="0" w:color="auto"/>
      </w:divBdr>
    </w:div>
    <w:div w:id="1091462793">
      <w:bodyDiv w:val="1"/>
      <w:marLeft w:val="0"/>
      <w:marRight w:val="0"/>
      <w:marTop w:val="0"/>
      <w:marBottom w:val="0"/>
      <w:divBdr>
        <w:top w:val="none" w:sz="0" w:space="0" w:color="auto"/>
        <w:left w:val="none" w:sz="0" w:space="0" w:color="auto"/>
        <w:bottom w:val="none" w:sz="0" w:space="0" w:color="auto"/>
        <w:right w:val="none" w:sz="0" w:space="0" w:color="auto"/>
      </w:divBdr>
    </w:div>
    <w:div w:id="1344895560">
      <w:bodyDiv w:val="1"/>
      <w:marLeft w:val="0"/>
      <w:marRight w:val="0"/>
      <w:marTop w:val="0"/>
      <w:marBottom w:val="0"/>
      <w:divBdr>
        <w:top w:val="none" w:sz="0" w:space="0" w:color="auto"/>
        <w:left w:val="none" w:sz="0" w:space="0" w:color="auto"/>
        <w:bottom w:val="none" w:sz="0" w:space="0" w:color="auto"/>
        <w:right w:val="none" w:sz="0" w:space="0" w:color="auto"/>
      </w:divBdr>
    </w:div>
    <w:div w:id="146121810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88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114C1-8E46-4B88-8099-164A4124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Template_Trinhbayluanvandaihoc.dotx</Template>
  <TotalTime>1826</TotalTime>
  <Pages>37</Pages>
  <Words>5046</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kira</cp:lastModifiedBy>
  <cp:revision>176</cp:revision>
  <cp:lastPrinted>2014-05-12T14:36:00Z</cp:lastPrinted>
  <dcterms:created xsi:type="dcterms:W3CDTF">2014-05-12T14:35:00Z</dcterms:created>
  <dcterms:modified xsi:type="dcterms:W3CDTF">2019-12-10T06:56:00Z</dcterms:modified>
</cp:coreProperties>
</file>